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DCD6D" w14:textId="5839AB60" w:rsidR="00893AB7" w:rsidRDefault="005B2DD9" w:rsidP="007929BB">
      <w:pPr>
        <w:pStyle w:val="DocumentTitle"/>
        <w:ind w:right="0"/>
      </w:pPr>
      <w:r>
        <w:rPr>
          <w:noProof/>
        </w:rPr>
        <w:t xml:space="preserve">Open </w:t>
      </w:r>
      <w:r w:rsidR="003D7EBC">
        <w:rPr>
          <w:noProof/>
        </w:rPr>
        <w:t>Edu Analytics</w:t>
      </w:r>
      <w:r w:rsidR="00A52B46">
        <w:rPr>
          <w:noProof/>
        </w:rPr>
        <w:t xml:space="preserve"> (OEA)</w:t>
      </w:r>
      <w:r w:rsidR="00967491">
        <w:t xml:space="preserve"> </w:t>
      </w:r>
    </w:p>
    <w:p w14:paraId="46A9DB3C" w14:textId="297970EC" w:rsidR="004447D4" w:rsidRPr="006B2E24" w:rsidRDefault="00893AB7" w:rsidP="007929BB">
      <w:pPr>
        <w:pStyle w:val="DocumentTitle"/>
        <w:ind w:right="0"/>
      </w:pPr>
      <w:r>
        <w:t>Solution</w:t>
      </w:r>
      <w:r w:rsidR="00967491">
        <w:t xml:space="preserve"> Guide</w:t>
      </w:r>
    </w:p>
    <w:p w14:paraId="7D4C6236" w14:textId="77777777" w:rsidR="00A32ECC" w:rsidRDefault="00A32ECC" w:rsidP="00DF4958"/>
    <w:p w14:paraId="7660B484" w14:textId="77777777" w:rsidR="00AD5C07" w:rsidRDefault="00AD5C07" w:rsidP="00DF4958"/>
    <w:p w14:paraId="76FA1261" w14:textId="0B10B531" w:rsidR="00A32ECC" w:rsidRDefault="00A32ECC" w:rsidP="00DF4958">
      <w:r>
        <w:t xml:space="preserve">Published: </w:t>
      </w:r>
      <w:proofErr w:type="gramStart"/>
      <w:r w:rsidR="0000103A">
        <w:t>October</w:t>
      </w:r>
      <w:r w:rsidR="00967491">
        <w:t>,</w:t>
      </w:r>
      <w:proofErr w:type="gramEnd"/>
      <w:r w:rsidR="00967491">
        <w:t xml:space="preserve"> 202</w:t>
      </w:r>
      <w:r w:rsidR="00DE3D75">
        <w:t>1</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1BBFE3C2" w14:textId="36629C4D" w:rsidR="005B513F"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80633422" w:history="1">
        <w:r w:rsidR="005B513F" w:rsidRPr="00B475F5">
          <w:rPr>
            <w:rStyle w:val="Hyperlink"/>
            <w:noProof/>
          </w:rPr>
          <w:t>Introduction</w:t>
        </w:r>
        <w:r w:rsidR="005B513F">
          <w:rPr>
            <w:noProof/>
            <w:webHidden/>
          </w:rPr>
          <w:tab/>
        </w:r>
        <w:r w:rsidR="005B513F">
          <w:rPr>
            <w:noProof/>
            <w:webHidden/>
          </w:rPr>
          <w:fldChar w:fldCharType="begin"/>
        </w:r>
        <w:r w:rsidR="005B513F">
          <w:rPr>
            <w:noProof/>
            <w:webHidden/>
          </w:rPr>
          <w:instrText xml:space="preserve"> PAGEREF _Toc80633422 \h </w:instrText>
        </w:r>
        <w:r w:rsidR="005B513F">
          <w:rPr>
            <w:noProof/>
            <w:webHidden/>
          </w:rPr>
        </w:r>
        <w:r w:rsidR="005B513F">
          <w:rPr>
            <w:noProof/>
            <w:webHidden/>
          </w:rPr>
          <w:fldChar w:fldCharType="separate"/>
        </w:r>
        <w:r w:rsidR="00B809C5">
          <w:rPr>
            <w:noProof/>
            <w:webHidden/>
          </w:rPr>
          <w:t>1</w:t>
        </w:r>
        <w:r w:rsidR="005B513F">
          <w:rPr>
            <w:noProof/>
            <w:webHidden/>
          </w:rPr>
          <w:fldChar w:fldCharType="end"/>
        </w:r>
      </w:hyperlink>
    </w:p>
    <w:p w14:paraId="2B913C34" w14:textId="48D3F3C6" w:rsidR="005B513F" w:rsidRDefault="00D1114B">
      <w:pPr>
        <w:pStyle w:val="TOC1"/>
        <w:rPr>
          <w:rFonts w:asciiTheme="minorHAnsi" w:eastAsiaTheme="minorEastAsia" w:hAnsiTheme="minorHAnsi"/>
          <w:noProof/>
          <w:sz w:val="22"/>
        </w:rPr>
      </w:pPr>
      <w:hyperlink w:anchor="_Toc80633423" w:history="1">
        <w:r w:rsidR="005B513F" w:rsidRPr="00B475F5">
          <w:rPr>
            <w:rStyle w:val="Hyperlink"/>
            <w:noProof/>
          </w:rPr>
          <w:t>1) Setup of base OEA architecture</w:t>
        </w:r>
        <w:r w:rsidR="0000103A">
          <w:rPr>
            <w:rStyle w:val="Hyperlink"/>
            <w:noProof/>
          </w:rPr>
          <w:t xml:space="preserve"> and framework</w:t>
        </w:r>
        <w:r w:rsidR="005B513F">
          <w:rPr>
            <w:noProof/>
            <w:webHidden/>
          </w:rPr>
          <w:tab/>
        </w:r>
        <w:r w:rsidR="005B513F">
          <w:rPr>
            <w:noProof/>
            <w:webHidden/>
          </w:rPr>
          <w:fldChar w:fldCharType="begin"/>
        </w:r>
        <w:r w:rsidR="005B513F">
          <w:rPr>
            <w:noProof/>
            <w:webHidden/>
          </w:rPr>
          <w:instrText xml:space="preserve"> PAGEREF _Toc80633423 \h </w:instrText>
        </w:r>
        <w:r w:rsidR="005B513F">
          <w:rPr>
            <w:noProof/>
            <w:webHidden/>
          </w:rPr>
        </w:r>
        <w:r w:rsidR="005B513F">
          <w:rPr>
            <w:noProof/>
            <w:webHidden/>
          </w:rPr>
          <w:fldChar w:fldCharType="separate"/>
        </w:r>
        <w:r w:rsidR="00B809C5">
          <w:rPr>
            <w:noProof/>
            <w:webHidden/>
          </w:rPr>
          <w:t>2</w:t>
        </w:r>
        <w:r w:rsidR="005B513F">
          <w:rPr>
            <w:noProof/>
            <w:webHidden/>
          </w:rPr>
          <w:fldChar w:fldCharType="end"/>
        </w:r>
      </w:hyperlink>
    </w:p>
    <w:p w14:paraId="7DBF6F9A" w14:textId="3F1A3404" w:rsidR="005B513F" w:rsidRDefault="00D1114B">
      <w:pPr>
        <w:pStyle w:val="TOC1"/>
        <w:rPr>
          <w:rFonts w:asciiTheme="minorHAnsi" w:eastAsiaTheme="minorEastAsia" w:hAnsiTheme="minorHAnsi"/>
          <w:noProof/>
          <w:sz w:val="22"/>
        </w:rPr>
      </w:pPr>
      <w:hyperlink w:anchor="_Toc80633424" w:history="1">
        <w:r w:rsidR="005B513F" w:rsidRPr="00B475F5">
          <w:rPr>
            <w:rStyle w:val="Hyperlink"/>
            <w:noProof/>
          </w:rPr>
          <w:t>2) Walking through the included example</w:t>
        </w:r>
        <w:r w:rsidR="005B513F">
          <w:rPr>
            <w:noProof/>
            <w:webHidden/>
          </w:rPr>
          <w:tab/>
        </w:r>
        <w:r w:rsidR="005B513F">
          <w:rPr>
            <w:noProof/>
            <w:webHidden/>
          </w:rPr>
          <w:fldChar w:fldCharType="begin"/>
        </w:r>
        <w:r w:rsidR="005B513F">
          <w:rPr>
            <w:noProof/>
            <w:webHidden/>
          </w:rPr>
          <w:instrText xml:space="preserve"> PAGEREF _Toc80633424 \h </w:instrText>
        </w:r>
        <w:r w:rsidR="005B513F">
          <w:rPr>
            <w:noProof/>
            <w:webHidden/>
          </w:rPr>
        </w:r>
        <w:r w:rsidR="005B513F">
          <w:rPr>
            <w:noProof/>
            <w:webHidden/>
          </w:rPr>
          <w:fldChar w:fldCharType="separate"/>
        </w:r>
        <w:r w:rsidR="00B809C5">
          <w:rPr>
            <w:noProof/>
            <w:webHidden/>
          </w:rPr>
          <w:t>5</w:t>
        </w:r>
        <w:r w:rsidR="005B513F">
          <w:rPr>
            <w:noProof/>
            <w:webHidden/>
          </w:rPr>
          <w:fldChar w:fldCharType="end"/>
        </w:r>
      </w:hyperlink>
    </w:p>
    <w:p w14:paraId="3429698C" w14:textId="1BE7423C" w:rsidR="005B513F" w:rsidRDefault="00D1114B">
      <w:pPr>
        <w:pStyle w:val="TOC1"/>
        <w:rPr>
          <w:rFonts w:asciiTheme="minorHAnsi" w:eastAsiaTheme="minorEastAsia" w:hAnsiTheme="minorHAnsi"/>
          <w:noProof/>
          <w:sz w:val="22"/>
        </w:rPr>
      </w:pPr>
      <w:hyperlink w:anchor="_Toc80633425" w:history="1">
        <w:r w:rsidR="005B513F" w:rsidRPr="00B475F5">
          <w:rPr>
            <w:rStyle w:val="Hyperlink"/>
            <w:noProof/>
          </w:rPr>
          <w:t>3) More about Synapse Studio</w:t>
        </w:r>
        <w:r w:rsidR="005B513F">
          <w:rPr>
            <w:noProof/>
            <w:webHidden/>
          </w:rPr>
          <w:tab/>
        </w:r>
        <w:r w:rsidR="005B513F">
          <w:rPr>
            <w:noProof/>
            <w:webHidden/>
          </w:rPr>
          <w:fldChar w:fldCharType="begin"/>
        </w:r>
        <w:r w:rsidR="005B513F">
          <w:rPr>
            <w:noProof/>
            <w:webHidden/>
          </w:rPr>
          <w:instrText xml:space="preserve"> PAGEREF _Toc80633425 \h </w:instrText>
        </w:r>
        <w:r w:rsidR="005B513F">
          <w:rPr>
            <w:noProof/>
            <w:webHidden/>
          </w:rPr>
        </w:r>
        <w:r w:rsidR="005B513F">
          <w:rPr>
            <w:noProof/>
            <w:webHidden/>
          </w:rPr>
          <w:fldChar w:fldCharType="separate"/>
        </w:r>
        <w:r w:rsidR="00B809C5">
          <w:rPr>
            <w:noProof/>
            <w:webHidden/>
          </w:rPr>
          <w:t>6</w:t>
        </w:r>
        <w:r w:rsidR="005B513F">
          <w:rPr>
            <w:noProof/>
            <w:webHidden/>
          </w:rPr>
          <w:fldChar w:fldCharType="end"/>
        </w:r>
      </w:hyperlink>
    </w:p>
    <w:p w14:paraId="33C2EA6A" w14:textId="0D9F61B1" w:rsidR="005B513F" w:rsidRDefault="00D1114B">
      <w:pPr>
        <w:pStyle w:val="TOC1"/>
        <w:rPr>
          <w:rFonts w:asciiTheme="minorHAnsi" w:eastAsiaTheme="minorEastAsia" w:hAnsiTheme="minorHAnsi"/>
          <w:noProof/>
          <w:sz w:val="22"/>
        </w:rPr>
      </w:pPr>
      <w:hyperlink w:anchor="_Toc80633426" w:history="1">
        <w:r w:rsidR="005B513F" w:rsidRPr="00B475F5">
          <w:rPr>
            <w:rStyle w:val="Hyperlink"/>
            <w:noProof/>
          </w:rPr>
          <w:t>4) Power BI dashboard examples</w:t>
        </w:r>
        <w:r w:rsidR="005B513F">
          <w:rPr>
            <w:noProof/>
            <w:webHidden/>
          </w:rPr>
          <w:tab/>
        </w:r>
        <w:r w:rsidR="005B513F">
          <w:rPr>
            <w:noProof/>
            <w:webHidden/>
          </w:rPr>
          <w:fldChar w:fldCharType="begin"/>
        </w:r>
        <w:r w:rsidR="005B513F">
          <w:rPr>
            <w:noProof/>
            <w:webHidden/>
          </w:rPr>
          <w:instrText xml:space="preserve"> PAGEREF _Toc80633426 \h </w:instrText>
        </w:r>
        <w:r w:rsidR="005B513F">
          <w:rPr>
            <w:noProof/>
            <w:webHidden/>
          </w:rPr>
        </w:r>
        <w:r w:rsidR="005B513F">
          <w:rPr>
            <w:noProof/>
            <w:webHidden/>
          </w:rPr>
          <w:fldChar w:fldCharType="separate"/>
        </w:r>
        <w:r w:rsidR="00B809C5">
          <w:rPr>
            <w:noProof/>
            <w:webHidden/>
          </w:rPr>
          <w:t>7</w:t>
        </w:r>
        <w:r w:rsidR="005B513F">
          <w:rPr>
            <w:noProof/>
            <w:webHidden/>
          </w:rPr>
          <w:fldChar w:fldCharType="end"/>
        </w:r>
      </w:hyperlink>
    </w:p>
    <w:p w14:paraId="57A7B415" w14:textId="04C35770" w:rsidR="005B513F" w:rsidRDefault="00D1114B">
      <w:pPr>
        <w:pStyle w:val="TOC1"/>
        <w:rPr>
          <w:rFonts w:asciiTheme="minorHAnsi" w:eastAsiaTheme="minorEastAsia" w:hAnsiTheme="minorHAnsi"/>
          <w:noProof/>
          <w:sz w:val="22"/>
        </w:rPr>
      </w:pPr>
      <w:hyperlink w:anchor="_Toc80633427" w:history="1">
        <w:r w:rsidR="005B513F" w:rsidRPr="00B475F5">
          <w:rPr>
            <w:rStyle w:val="Hyperlink"/>
            <w:noProof/>
          </w:rPr>
          <w:t>5) Connect Power BI workspace</w:t>
        </w:r>
        <w:r w:rsidR="005B513F">
          <w:rPr>
            <w:noProof/>
            <w:webHidden/>
          </w:rPr>
          <w:tab/>
        </w:r>
        <w:r w:rsidR="005B513F">
          <w:rPr>
            <w:noProof/>
            <w:webHidden/>
          </w:rPr>
          <w:fldChar w:fldCharType="begin"/>
        </w:r>
        <w:r w:rsidR="005B513F">
          <w:rPr>
            <w:noProof/>
            <w:webHidden/>
          </w:rPr>
          <w:instrText xml:space="preserve"> PAGEREF _Toc80633427 \h </w:instrText>
        </w:r>
        <w:r w:rsidR="005B513F">
          <w:rPr>
            <w:noProof/>
            <w:webHidden/>
          </w:rPr>
        </w:r>
        <w:r w:rsidR="005B513F">
          <w:rPr>
            <w:noProof/>
            <w:webHidden/>
          </w:rPr>
          <w:fldChar w:fldCharType="separate"/>
        </w:r>
        <w:r w:rsidR="00B809C5">
          <w:rPr>
            <w:noProof/>
            <w:webHidden/>
          </w:rPr>
          <w:t>9</w:t>
        </w:r>
        <w:r w:rsidR="005B513F">
          <w:rPr>
            <w:noProof/>
            <w:webHidden/>
          </w:rPr>
          <w:fldChar w:fldCharType="end"/>
        </w:r>
      </w:hyperlink>
    </w:p>
    <w:p w14:paraId="57B45FB8" w14:textId="31C303D4" w:rsidR="005B513F" w:rsidRDefault="00D1114B">
      <w:pPr>
        <w:pStyle w:val="TOC1"/>
        <w:rPr>
          <w:rFonts w:asciiTheme="minorHAnsi" w:eastAsiaTheme="minorEastAsia" w:hAnsiTheme="minorHAnsi"/>
          <w:noProof/>
          <w:sz w:val="22"/>
        </w:rPr>
      </w:pPr>
      <w:hyperlink w:anchor="_Toc80633428" w:history="1">
        <w:r w:rsidR="005B513F" w:rsidRPr="00B475F5">
          <w:rPr>
            <w:rStyle w:val="Hyperlink"/>
            <w:noProof/>
          </w:rPr>
          <w:t>6) Privacy and Security</w:t>
        </w:r>
        <w:r w:rsidR="005B513F">
          <w:rPr>
            <w:noProof/>
            <w:webHidden/>
          </w:rPr>
          <w:tab/>
        </w:r>
        <w:r w:rsidR="005B513F">
          <w:rPr>
            <w:noProof/>
            <w:webHidden/>
          </w:rPr>
          <w:fldChar w:fldCharType="begin"/>
        </w:r>
        <w:r w:rsidR="005B513F">
          <w:rPr>
            <w:noProof/>
            <w:webHidden/>
          </w:rPr>
          <w:instrText xml:space="preserve"> PAGEREF _Toc80633428 \h </w:instrText>
        </w:r>
        <w:r w:rsidR="005B513F">
          <w:rPr>
            <w:noProof/>
            <w:webHidden/>
          </w:rPr>
        </w:r>
        <w:r w:rsidR="005B513F">
          <w:rPr>
            <w:noProof/>
            <w:webHidden/>
          </w:rPr>
          <w:fldChar w:fldCharType="separate"/>
        </w:r>
        <w:r w:rsidR="00B809C5">
          <w:rPr>
            <w:noProof/>
            <w:webHidden/>
          </w:rPr>
          <w:t>10</w:t>
        </w:r>
        <w:r w:rsidR="005B513F">
          <w:rPr>
            <w:noProof/>
            <w:webHidden/>
          </w:rPr>
          <w:fldChar w:fldCharType="end"/>
        </w:r>
      </w:hyperlink>
    </w:p>
    <w:p w14:paraId="3C6DF1C6" w14:textId="3DC90ABB"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80633422"/>
            <w:r w:rsidRPr="00C41B6F">
              <w:lastRenderedPageBreak/>
              <w:t>Introduction</w:t>
            </w:r>
            <w:bookmarkEnd w:id="0"/>
          </w:p>
        </w:tc>
      </w:tr>
      <w:tr w:rsidR="00F00E9F" w14:paraId="641BD427" w14:textId="77777777" w:rsidTr="007929BB">
        <w:trPr>
          <w:trHeight w:val="2520"/>
        </w:trPr>
        <w:tc>
          <w:tcPr>
            <w:tcW w:w="10800" w:type="dxa"/>
          </w:tcPr>
          <w:p w14:paraId="7B52AE95" w14:textId="18D03317" w:rsidR="003D7EBC" w:rsidRDefault="003D7EBC" w:rsidP="003D7EBC">
            <w:pPr>
              <w:rPr>
                <w:rFonts w:cs="Segoe UI"/>
              </w:rPr>
            </w:pPr>
            <w:r w:rsidRPr="00AD1AEA">
              <w:rPr>
                <w:rFonts w:cs="Segoe UI"/>
              </w:rPr>
              <w:t xml:space="preserve">This document provides step by step </w:t>
            </w:r>
            <w:r w:rsidR="0057316E">
              <w:rPr>
                <w:rFonts w:cs="Segoe UI"/>
              </w:rPr>
              <w:t xml:space="preserve">instructions for the </w:t>
            </w:r>
            <w:r w:rsidRPr="00AD1AEA">
              <w:rPr>
                <w:rFonts w:cs="Segoe UI"/>
              </w:rPr>
              <w:t xml:space="preserve">setup of the </w:t>
            </w:r>
            <w:r w:rsidR="00A52B46">
              <w:rPr>
                <w:rFonts w:cs="Segoe UI"/>
              </w:rPr>
              <w:t>OEA</w:t>
            </w:r>
            <w:r w:rsidRPr="00AD1AEA">
              <w:rPr>
                <w:rFonts w:cs="Segoe UI"/>
              </w:rPr>
              <w:t xml:space="preserve"> </w:t>
            </w:r>
            <w:r w:rsidR="00A52B46">
              <w:rPr>
                <w:rFonts w:cs="Segoe UI"/>
              </w:rPr>
              <w:t xml:space="preserve">reference </w:t>
            </w:r>
            <w:r w:rsidR="0000103A">
              <w:rPr>
                <w:rFonts w:cs="Segoe UI"/>
              </w:rPr>
              <w:t>framework</w:t>
            </w:r>
            <w:r w:rsidR="0057316E">
              <w:rPr>
                <w:rFonts w:cs="Segoe UI"/>
              </w:rPr>
              <w:t xml:space="preserve"> as well as information on how to deploy modules and packages </w:t>
            </w:r>
            <w:r w:rsidR="0000103A">
              <w:rPr>
                <w:rFonts w:cs="Segoe UI"/>
              </w:rPr>
              <w:t>within the framework</w:t>
            </w:r>
            <w:r w:rsidR="0057316E">
              <w:rPr>
                <w:rFonts w:cs="Segoe UI"/>
              </w:rPr>
              <w:t>.</w:t>
            </w:r>
          </w:p>
          <w:p w14:paraId="1523D5D7" w14:textId="139E2339" w:rsidR="0057316E" w:rsidRDefault="0057316E" w:rsidP="003D7EBC">
            <w:pPr>
              <w:rPr>
                <w:rFonts w:cs="Segoe UI"/>
              </w:rPr>
            </w:pPr>
          </w:p>
          <w:p w14:paraId="7C5DAF6E" w14:textId="4A6C7541" w:rsidR="00055BF3" w:rsidRDefault="00A52B46" w:rsidP="003D7EBC">
            <w:pPr>
              <w:rPr>
                <w:rFonts w:cs="Segoe UI"/>
              </w:rPr>
            </w:pPr>
            <w:r>
              <w:rPr>
                <w:rFonts w:cs="Segoe UI"/>
              </w:rPr>
              <w:t>OEA</w:t>
            </w:r>
            <w:r w:rsidR="00723D76">
              <w:rPr>
                <w:rFonts w:cs="Segoe UI"/>
              </w:rPr>
              <w:t xml:space="preserve"> is an </w:t>
            </w:r>
            <w:proofErr w:type="gramStart"/>
            <w:r w:rsidR="00723D76">
              <w:rPr>
                <w:rFonts w:cs="Segoe UI"/>
              </w:rPr>
              <w:t>open source</w:t>
            </w:r>
            <w:proofErr w:type="gramEnd"/>
            <w:r w:rsidR="00723D76">
              <w:rPr>
                <w:rFonts w:cs="Segoe UI"/>
              </w:rPr>
              <w:t xml:space="preserve"> modern data </w:t>
            </w:r>
            <w:r>
              <w:rPr>
                <w:rFonts w:cs="Segoe UI"/>
              </w:rPr>
              <w:t>estate</w:t>
            </w:r>
            <w:r w:rsidR="00723D76">
              <w:rPr>
                <w:rFonts w:cs="Segoe UI"/>
              </w:rPr>
              <w:t xml:space="preserve"> solution for education, built on </w:t>
            </w:r>
            <w:hyperlink r:id="rId13" w:history="1">
              <w:r w:rsidR="00723D76" w:rsidRPr="00D26019">
                <w:rPr>
                  <w:rStyle w:val="Hyperlink"/>
                  <w:rFonts w:cs="Segoe UI"/>
                </w:rPr>
                <w:t>Synapse Analytics</w:t>
              </w:r>
            </w:hyperlink>
            <w:r w:rsidR="00723D76">
              <w:rPr>
                <w:rFonts w:cs="Segoe UI"/>
              </w:rPr>
              <w:t xml:space="preserve"> and </w:t>
            </w:r>
            <w:r w:rsidR="0057316E">
              <w:rPr>
                <w:rFonts w:cs="Segoe UI"/>
              </w:rPr>
              <w:t xml:space="preserve">the powerful set of </w:t>
            </w:r>
            <w:r w:rsidR="00723D76">
              <w:rPr>
                <w:rFonts w:cs="Segoe UI"/>
              </w:rPr>
              <w:t xml:space="preserve">Azure platform </w:t>
            </w:r>
            <w:r w:rsidR="0057316E">
              <w:rPr>
                <w:rFonts w:cs="Segoe UI"/>
              </w:rPr>
              <w:t xml:space="preserve">data </w:t>
            </w:r>
            <w:r w:rsidR="00723D76">
              <w:rPr>
                <w:rFonts w:cs="Segoe UI"/>
              </w:rPr>
              <w:t>services.</w:t>
            </w:r>
            <w:r w:rsidR="00D26019">
              <w:rPr>
                <w:rFonts w:cs="Segoe UI"/>
              </w:rPr>
              <w:t xml:space="preserve"> </w:t>
            </w:r>
          </w:p>
          <w:p w14:paraId="1B871752" w14:textId="77777777" w:rsidR="00055BF3" w:rsidRDefault="00055BF3" w:rsidP="003D7EBC">
            <w:pPr>
              <w:rPr>
                <w:rFonts w:cs="Segoe UI"/>
              </w:rPr>
            </w:pPr>
            <w:r>
              <w:rPr>
                <w:rFonts w:cs="Segoe UI"/>
              </w:rPr>
              <w:t xml:space="preserve">For a set of brief introductory videos on Synapse Analytics see: </w:t>
            </w:r>
            <w:hyperlink r:id="rId14" w:history="1">
              <w:r w:rsidRPr="00055BF3">
                <w:rPr>
                  <w:rStyle w:val="Hyperlink"/>
                  <w:rFonts w:cs="Segoe UI"/>
                </w:rPr>
                <w:t>Azure Synapse Analytics demo videos</w:t>
              </w:r>
            </w:hyperlink>
            <w:r>
              <w:rPr>
                <w:rFonts w:cs="Segoe UI"/>
              </w:rPr>
              <w:t>.</w:t>
            </w:r>
          </w:p>
          <w:p w14:paraId="1A420EB4" w14:textId="1C621642" w:rsidR="00723D76" w:rsidRDefault="00055BF3" w:rsidP="003D7EBC">
            <w:pPr>
              <w:rPr>
                <w:rFonts w:cs="Segoe UI"/>
              </w:rPr>
            </w:pPr>
            <w:r>
              <w:rPr>
                <w:rFonts w:cs="Segoe UI"/>
              </w:rPr>
              <w:t>F</w:t>
            </w:r>
            <w:r w:rsidR="00D26019">
              <w:rPr>
                <w:rFonts w:cs="Segoe UI"/>
              </w:rPr>
              <w:t xml:space="preserve">or a step-by-step guide through Synapse Analytics, see: </w:t>
            </w:r>
            <w:hyperlink r:id="rId15" w:history="1">
              <w:r w:rsidR="00D26019" w:rsidRPr="00D26019">
                <w:rPr>
                  <w:rStyle w:val="Hyperlink"/>
                  <w:rFonts w:cs="Segoe UI"/>
                </w:rPr>
                <w:t>Get Started with Azure Synapse Analytics</w:t>
              </w:r>
            </w:hyperlink>
            <w:r w:rsidR="00D26019">
              <w:rPr>
                <w:rFonts w:cs="Segoe UI"/>
              </w:rPr>
              <w:t>.</w:t>
            </w:r>
          </w:p>
          <w:p w14:paraId="79FCA389" w14:textId="4A8FD588" w:rsidR="00DE3D75" w:rsidRDefault="00DE3D75" w:rsidP="003D7EBC">
            <w:pPr>
              <w:rPr>
                <w:rFonts w:cs="Segoe UI"/>
              </w:rPr>
            </w:pPr>
            <w:r>
              <w:rPr>
                <w:rFonts w:cs="Segoe UI"/>
              </w:rPr>
              <w:t xml:space="preserve">For a detailed e-book on analytics in Azure, see: </w:t>
            </w:r>
            <w:hyperlink r:id="rId16" w:history="1">
              <w:r w:rsidRPr="00DE3D75">
                <w:rPr>
                  <w:rStyle w:val="Hyperlink"/>
                  <w:rFonts w:cs="Segoe UI"/>
                </w:rPr>
                <w:t>Cloud Analytics with Microsoft Azure</w:t>
              </w:r>
            </w:hyperlink>
          </w:p>
          <w:p w14:paraId="2F409727" w14:textId="5E7A215D" w:rsidR="00643F8D" w:rsidRDefault="00643F8D" w:rsidP="003D7EBC">
            <w:pPr>
              <w:rPr>
                <w:rFonts w:cs="Segoe UI"/>
              </w:rPr>
            </w:pPr>
          </w:p>
          <w:p w14:paraId="2844A51C" w14:textId="40169064" w:rsidR="00643F8D" w:rsidRDefault="00643F8D" w:rsidP="003D7EBC">
            <w:pPr>
              <w:rPr>
                <w:rFonts w:cs="Segoe UI"/>
              </w:rPr>
            </w:pPr>
            <w:r>
              <w:rPr>
                <w:rFonts w:cs="Segoe UI"/>
              </w:rPr>
              <w:t>All scripts and documentation for</w:t>
            </w:r>
            <w:r w:rsidR="00A52B46">
              <w:rPr>
                <w:rFonts w:cs="Segoe UI"/>
              </w:rPr>
              <w:t xml:space="preserve"> OEA </w:t>
            </w:r>
            <w:r>
              <w:rPr>
                <w:rFonts w:cs="Segoe UI"/>
              </w:rPr>
              <w:t xml:space="preserve">can be found at: </w:t>
            </w:r>
            <w:hyperlink r:id="rId17" w:history="1">
              <w:r w:rsidRPr="00643F8D">
                <w:rPr>
                  <w:rStyle w:val="Hyperlink"/>
                  <w:rFonts w:cs="Segoe UI"/>
                </w:rPr>
                <w:t>https://github.com/microsoft/OpenEduAnalytics</w:t>
              </w:r>
            </w:hyperlink>
          </w:p>
          <w:p w14:paraId="3C68E849" w14:textId="5A8DB843" w:rsidR="0057316E" w:rsidRDefault="0057316E" w:rsidP="003D7EBC">
            <w:pPr>
              <w:rPr>
                <w:rFonts w:cs="Segoe UI"/>
              </w:rPr>
            </w:pPr>
          </w:p>
          <w:p w14:paraId="761B318E" w14:textId="5B5B1756" w:rsidR="0057316E" w:rsidRDefault="0057316E" w:rsidP="003D7EBC">
            <w:pPr>
              <w:rPr>
                <w:rFonts w:cs="Segoe UI"/>
              </w:rPr>
            </w:pPr>
            <w:r>
              <w:rPr>
                <w:rFonts w:cs="Segoe UI"/>
              </w:rPr>
              <w:t xml:space="preserve">The </w:t>
            </w:r>
            <w:r w:rsidR="00A52B46">
              <w:rPr>
                <w:rFonts w:cs="Segoe UI"/>
              </w:rPr>
              <w:t>OEA framework</w:t>
            </w:r>
            <w:r>
              <w:rPr>
                <w:rFonts w:cs="Segoe UI"/>
              </w:rPr>
              <w:t xml:space="preserve"> is comprised of:</w:t>
            </w:r>
          </w:p>
          <w:p w14:paraId="7667A113" w14:textId="27CADA8D" w:rsidR="0000103A" w:rsidRDefault="0000103A" w:rsidP="0057316E">
            <w:pPr>
              <w:pStyle w:val="ListParagraph"/>
              <w:numPr>
                <w:ilvl w:val="0"/>
                <w:numId w:val="13"/>
              </w:numPr>
              <w:rPr>
                <w:rFonts w:cs="Segoe UI"/>
              </w:rPr>
            </w:pPr>
            <w:r>
              <w:rPr>
                <w:rFonts w:cs="Segoe UI"/>
              </w:rPr>
              <w:t>The base level OEA infrastructure setup and guidance on expanding the architecture for more complete cloud adoption needs.</w:t>
            </w:r>
          </w:p>
          <w:p w14:paraId="04EB0136" w14:textId="4FBE5FC8" w:rsidR="0057316E" w:rsidRDefault="0057316E" w:rsidP="0057316E">
            <w:pPr>
              <w:pStyle w:val="ListParagraph"/>
              <w:numPr>
                <w:ilvl w:val="0"/>
                <w:numId w:val="13"/>
              </w:numPr>
              <w:rPr>
                <w:rFonts w:cs="Segoe UI"/>
              </w:rPr>
            </w:pPr>
            <w:r>
              <w:rPr>
                <w:rFonts w:cs="Segoe UI"/>
              </w:rPr>
              <w:t xml:space="preserve">The core </w:t>
            </w:r>
            <w:r w:rsidR="00B15700">
              <w:rPr>
                <w:rFonts w:cs="Segoe UI"/>
              </w:rPr>
              <w:t>OEA</w:t>
            </w:r>
            <w:r>
              <w:rPr>
                <w:rFonts w:cs="Segoe UI"/>
              </w:rPr>
              <w:t xml:space="preserve"> </w:t>
            </w:r>
            <w:r w:rsidR="00B15700">
              <w:rPr>
                <w:rFonts w:cs="Segoe UI"/>
              </w:rPr>
              <w:t>framework</w:t>
            </w:r>
            <w:r>
              <w:rPr>
                <w:rFonts w:cs="Segoe UI"/>
              </w:rPr>
              <w:t xml:space="preserve"> </w:t>
            </w:r>
            <w:r w:rsidR="0000103A">
              <w:rPr>
                <w:rFonts w:cs="Segoe UI"/>
              </w:rPr>
              <w:t>assets for simplifying common data ingestion and data processing scenarios.</w:t>
            </w:r>
          </w:p>
          <w:p w14:paraId="1FE142BF" w14:textId="7C3C7518" w:rsidR="0057316E" w:rsidRDefault="0057316E" w:rsidP="0057316E">
            <w:pPr>
              <w:pStyle w:val="ListParagraph"/>
              <w:numPr>
                <w:ilvl w:val="0"/>
                <w:numId w:val="13"/>
              </w:numPr>
              <w:rPr>
                <w:rFonts w:cs="Segoe UI"/>
              </w:rPr>
            </w:pPr>
            <w:r>
              <w:rPr>
                <w:rFonts w:cs="Segoe UI"/>
              </w:rPr>
              <w:t xml:space="preserve">modules – </w:t>
            </w:r>
            <w:r w:rsidR="00D26019">
              <w:rPr>
                <w:rFonts w:cs="Segoe UI"/>
              </w:rPr>
              <w:t xml:space="preserve">Apache Spark </w:t>
            </w:r>
            <w:r>
              <w:rPr>
                <w:rFonts w:cs="Segoe UI"/>
              </w:rPr>
              <w:t xml:space="preserve">notebooks for the processing of source data from a specific source </w:t>
            </w:r>
            <w:r w:rsidR="00762F3B">
              <w:rPr>
                <w:rFonts w:cs="Segoe UI"/>
              </w:rPr>
              <w:t>system. Data modules can be seen as data silos, bringing in data from a single system, with no dependencies.</w:t>
            </w:r>
          </w:p>
          <w:p w14:paraId="38C7269C" w14:textId="36652576" w:rsidR="0057316E" w:rsidRDefault="0057316E" w:rsidP="0057316E">
            <w:pPr>
              <w:pStyle w:val="ListParagraph"/>
              <w:numPr>
                <w:ilvl w:val="0"/>
                <w:numId w:val="13"/>
              </w:numPr>
              <w:rPr>
                <w:rFonts w:cs="Segoe UI"/>
              </w:rPr>
            </w:pPr>
            <w:r>
              <w:rPr>
                <w:rFonts w:cs="Segoe UI"/>
              </w:rPr>
              <w:t>packages</w:t>
            </w:r>
            <w:r w:rsidR="00762F3B">
              <w:rPr>
                <w:rFonts w:cs="Segoe UI"/>
              </w:rPr>
              <w:t xml:space="preserve"> – a package of assets such as </w:t>
            </w:r>
            <w:r w:rsidR="00D26019">
              <w:rPr>
                <w:rFonts w:cs="Segoe UI"/>
              </w:rPr>
              <w:t xml:space="preserve">Apache Spark </w:t>
            </w:r>
            <w:r w:rsidR="00762F3B">
              <w:rPr>
                <w:rFonts w:cs="Segoe UI"/>
              </w:rPr>
              <w:t xml:space="preserve">notebooks for </w:t>
            </w:r>
            <w:r w:rsidR="00D26019">
              <w:rPr>
                <w:rFonts w:cs="Segoe UI"/>
              </w:rPr>
              <w:t>provisioning</w:t>
            </w:r>
            <w:r w:rsidR="00762F3B">
              <w:rPr>
                <w:rFonts w:cs="Segoe UI"/>
              </w:rPr>
              <w:t xml:space="preserve"> a comprehensive view over multiple data sets, Power BI reports, and Machine Learning models. A solution package utilizes one or more data modules for providing the source data utilized in the solution.</w:t>
            </w:r>
          </w:p>
          <w:p w14:paraId="7735954A" w14:textId="77777777" w:rsidR="006477CE" w:rsidRDefault="006477CE" w:rsidP="006477CE">
            <w:pPr>
              <w:pStyle w:val="Bodycopy"/>
            </w:pPr>
          </w:p>
          <w:p w14:paraId="18AFF313" w14:textId="284C1F1E" w:rsidR="006477CE" w:rsidRDefault="006477CE" w:rsidP="006477CE">
            <w:pPr>
              <w:pStyle w:val="Bodycopy"/>
            </w:pPr>
            <w:r>
              <w:t xml:space="preserve">Modules and packages in </w:t>
            </w:r>
            <w:r w:rsidR="00B15700">
              <w:t>OEA</w:t>
            </w:r>
            <w:r>
              <w:t xml:space="preserve"> can contain the same set of assets – the main distinction between the two is that modules are self-contained while packages have dependencies on one or more modules.</w:t>
            </w:r>
          </w:p>
          <w:p w14:paraId="204D08CB" w14:textId="0EF6C296" w:rsidR="006477CE" w:rsidRDefault="006477CE" w:rsidP="0000103A">
            <w:pPr>
              <w:pStyle w:val="Bodycopy"/>
              <w:spacing w:after="0"/>
            </w:pPr>
            <w:r>
              <w:t xml:space="preserve">Modules and packages </w:t>
            </w:r>
            <w:r w:rsidR="0000103A">
              <w:t xml:space="preserve">follow a standard structure as defined in the </w:t>
            </w:r>
            <w:hyperlink r:id="rId18" w:history="1">
              <w:r w:rsidR="0000103A" w:rsidRPr="0000103A">
                <w:rPr>
                  <w:rStyle w:val="Hyperlink"/>
                </w:rPr>
                <w:t>module creation kit</w:t>
              </w:r>
            </w:hyperlink>
            <w:r w:rsidR="0000103A">
              <w:t>.</w:t>
            </w:r>
          </w:p>
          <w:p w14:paraId="29B855A2" w14:textId="66274E68" w:rsidR="006477CE" w:rsidRDefault="006477CE" w:rsidP="0057316E">
            <w:pPr>
              <w:spacing w:after="160" w:line="259" w:lineRule="auto"/>
              <w:contextualSpacing/>
              <w:rPr>
                <w:rFonts w:cs="Segoe UI"/>
              </w:rPr>
            </w:pPr>
          </w:p>
          <w:p w14:paraId="24FF4052" w14:textId="79D482D9" w:rsidR="0057316E" w:rsidRDefault="00762F3B" w:rsidP="0057316E">
            <w:pPr>
              <w:spacing w:after="160" w:line="259" w:lineRule="auto"/>
              <w:contextualSpacing/>
              <w:rPr>
                <w:rFonts w:cs="Segoe UI"/>
              </w:rPr>
            </w:pPr>
            <w:proofErr w:type="gramStart"/>
            <w:r>
              <w:rPr>
                <w:rFonts w:cs="Segoe UI"/>
              </w:rPr>
              <w:t>In order to</w:t>
            </w:r>
            <w:proofErr w:type="gramEnd"/>
            <w:r>
              <w:rPr>
                <w:rFonts w:cs="Segoe UI"/>
              </w:rPr>
              <w:t xml:space="preserve"> begin the setup of the </w:t>
            </w:r>
            <w:r w:rsidR="00B15700">
              <w:rPr>
                <w:rFonts w:cs="Segoe UI"/>
              </w:rPr>
              <w:t>OEA</w:t>
            </w:r>
            <w:r>
              <w:rPr>
                <w:rFonts w:cs="Segoe UI"/>
              </w:rPr>
              <w:t xml:space="preserve"> solution, all you need is an </w:t>
            </w:r>
            <w:hyperlink r:id="rId19" w:history="1">
              <w:r w:rsidRPr="00762F3B">
                <w:rPr>
                  <w:rStyle w:val="Hyperlink"/>
                  <w:rFonts w:cs="Segoe UI"/>
                </w:rPr>
                <w:t>Azure subscription</w:t>
              </w:r>
            </w:hyperlink>
            <w:r>
              <w:rPr>
                <w:rFonts w:cs="Segoe UI"/>
              </w:rPr>
              <w:t>.</w:t>
            </w:r>
            <w:r w:rsidR="006477CE">
              <w:rPr>
                <w:rFonts w:cs="Segoe UI"/>
              </w:rPr>
              <w:t xml:space="preserve"> See the following section for detailed setup instructions.</w:t>
            </w:r>
          </w:p>
          <w:p w14:paraId="6B4D5E3D" w14:textId="77777777" w:rsidR="00D26019" w:rsidRDefault="00D26019" w:rsidP="0057316E">
            <w:pPr>
              <w:spacing w:after="160" w:line="259" w:lineRule="auto"/>
              <w:contextualSpacing/>
              <w:rPr>
                <w:rFonts w:cs="Segoe UI"/>
              </w:rPr>
            </w:pPr>
          </w:p>
          <w:p w14:paraId="3CE624BA" w14:textId="652F9E70" w:rsidR="00D26019" w:rsidRPr="0057316E" w:rsidRDefault="00D26019" w:rsidP="0057316E">
            <w:pPr>
              <w:spacing w:after="160" w:line="259" w:lineRule="auto"/>
              <w:contextualSpacing/>
              <w:rPr>
                <w:rFonts w:cs="Segoe UI"/>
              </w:rPr>
            </w:pPr>
            <w:r>
              <w:rPr>
                <w:rFonts w:cs="Segoe UI"/>
              </w:rPr>
              <w:t>The diagram below provides a high-level overview of the reference architecture.</w:t>
            </w:r>
          </w:p>
        </w:tc>
      </w:tr>
    </w:tbl>
    <w:p w14:paraId="4F322768" w14:textId="38F24D42" w:rsidR="00762F3B" w:rsidRDefault="00CE759A">
      <w:pPr>
        <w:spacing w:line="240" w:lineRule="auto"/>
        <w:rPr>
          <w:rFonts w:ascii="Segoe UI Light" w:eastAsia="Times New Roman" w:hAnsi="Segoe UI Light" w:cs="Times New Roman"/>
          <w:color w:val="0054A6" w:themeColor="text2"/>
          <w:kern w:val="36"/>
          <w:sz w:val="60"/>
          <w:szCs w:val="39"/>
        </w:rPr>
      </w:pPr>
      <w:bookmarkStart w:id="1" w:name="_Toc49501994"/>
      <w:r>
        <w:rPr>
          <w:noProof/>
        </w:rPr>
        <w:drawing>
          <wp:inline distT="0" distB="0" distL="0" distR="0" wp14:anchorId="01DA7F6E" wp14:editId="29053439">
            <wp:extent cx="6289466" cy="334610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5396"/>
                    <a:stretch/>
                  </pic:blipFill>
                  <pic:spPr bwMode="auto">
                    <a:xfrm>
                      <a:off x="0" y="0"/>
                      <a:ext cx="6299829" cy="3351615"/>
                    </a:xfrm>
                    <a:prstGeom prst="rect">
                      <a:avLst/>
                    </a:prstGeom>
                    <a:noFill/>
                    <a:ln>
                      <a:noFill/>
                    </a:ln>
                    <a:extLst>
                      <a:ext uri="{53640926-AAD7-44D8-BBD7-CCE9431645EC}">
                        <a14:shadowObscured xmlns:a14="http://schemas.microsoft.com/office/drawing/2010/main"/>
                      </a:ext>
                    </a:extLst>
                  </pic:spPr>
                </pic:pic>
              </a:graphicData>
            </a:graphic>
          </wp:inline>
        </w:drawing>
      </w:r>
      <w:r w:rsidR="00762F3B">
        <w:br w:type="page"/>
      </w:r>
    </w:p>
    <w:p w14:paraId="285613B4" w14:textId="64718BF9" w:rsidR="003D7EBC" w:rsidRPr="003D7EBC" w:rsidRDefault="00762F3B" w:rsidP="003D7EBC">
      <w:pPr>
        <w:pStyle w:val="Heading1"/>
      </w:pPr>
      <w:bookmarkStart w:id="2" w:name="_Toc80633423"/>
      <w:r>
        <w:lastRenderedPageBreak/>
        <w:t>1</w:t>
      </w:r>
      <w:r w:rsidR="003D7EBC" w:rsidRPr="003D7EBC">
        <w:t xml:space="preserve">) Setup </w:t>
      </w:r>
      <w:bookmarkEnd w:id="1"/>
      <w:r w:rsidR="00893AB7">
        <w:t>of b</w:t>
      </w:r>
      <w:r w:rsidR="00130149">
        <w:t xml:space="preserve">ase </w:t>
      </w:r>
      <w:r w:rsidR="00D32D3F">
        <w:t xml:space="preserve">OEA </w:t>
      </w:r>
      <w:r w:rsidR="00893AB7">
        <w:t>a</w:t>
      </w:r>
      <w:r w:rsidR="00130149">
        <w:t>rchitecture</w:t>
      </w:r>
      <w:bookmarkEnd w:id="2"/>
    </w:p>
    <w:p w14:paraId="355C1427" w14:textId="460F4B59"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r w:rsidR="00074286">
        <w:rPr>
          <w:rFonts w:cs="Segoe UI"/>
        </w:rPr>
        <w:t>, as well as a</w:t>
      </w:r>
      <w:r w:rsidR="006477CE">
        <w:rPr>
          <w:rFonts w:cs="Segoe UI"/>
        </w:rPr>
        <w:t xml:space="preserve">n example solution </w:t>
      </w:r>
      <w:r w:rsidR="00074286">
        <w:rPr>
          <w:rFonts w:cs="Segoe UI"/>
        </w:rPr>
        <w:t>package that provides example datasets and notebooks to use for further exploring the capabilities of Synapse Analytics.</w:t>
      </w:r>
    </w:p>
    <w:p w14:paraId="70665925" w14:textId="77777777" w:rsidR="00074286" w:rsidRDefault="00074286" w:rsidP="003D7EBC">
      <w:pPr>
        <w:rPr>
          <w:rFonts w:cs="Segoe UI"/>
        </w:rPr>
      </w:pPr>
    </w:p>
    <w:p w14:paraId="2CFD77F1" w14:textId="1E2916FD" w:rsidR="0097235F" w:rsidRDefault="00130149" w:rsidP="003D7EBC">
      <w:pPr>
        <w:rPr>
          <w:rFonts w:cs="Segoe UI"/>
        </w:rPr>
      </w:pPr>
      <w:r>
        <w:rPr>
          <w:rFonts w:cs="Segoe UI"/>
        </w:rPr>
        <w:t>1</w:t>
      </w:r>
      <w:r w:rsidR="0097235F">
        <w:rPr>
          <w:rFonts w:cs="Segoe UI"/>
        </w:rPr>
        <w:t>.1)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590EE787">
            <wp:extent cx="3968115" cy="2276155"/>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21"/>
                    <a:stretch>
                      <a:fillRect/>
                    </a:stretch>
                  </pic:blipFill>
                  <pic:spPr>
                    <a:xfrm>
                      <a:off x="0" y="0"/>
                      <a:ext cx="4002336" cy="2295785"/>
                    </a:xfrm>
                    <a:prstGeom prst="rect">
                      <a:avLst/>
                    </a:prstGeom>
                  </pic:spPr>
                </pic:pic>
              </a:graphicData>
            </a:graphic>
          </wp:inline>
        </w:drawing>
      </w:r>
    </w:p>
    <w:p w14:paraId="6DC44428" w14:textId="77777777" w:rsidR="004B6CEE" w:rsidRDefault="004B6CEE" w:rsidP="003D7EBC">
      <w:pPr>
        <w:rPr>
          <w:rFonts w:cs="Segoe UI"/>
        </w:rPr>
      </w:pPr>
    </w:p>
    <w:p w14:paraId="3DA5C9AA" w14:textId="6E584A9B" w:rsidR="004B6CEE" w:rsidRDefault="00130149" w:rsidP="003D7EBC">
      <w:pPr>
        <w:rPr>
          <w:rFonts w:cs="Segoe UI"/>
        </w:rPr>
      </w:pPr>
      <w:r>
        <w:rPr>
          <w:rFonts w:cs="Segoe UI"/>
        </w:rPr>
        <w:t>1</w:t>
      </w:r>
      <w:r w:rsidR="004B6CEE">
        <w:rPr>
          <w:rFonts w:cs="Segoe UI"/>
        </w:rPr>
        <w:t>.2) Click on “Create storage”</w:t>
      </w:r>
    </w:p>
    <w:p w14:paraId="727CCE9B" w14:textId="59FC6A6B" w:rsidR="0097235F" w:rsidRDefault="0097235F" w:rsidP="003D7EBC">
      <w:pPr>
        <w:rPr>
          <w:rFonts w:cs="Segoe UI"/>
        </w:rPr>
      </w:pPr>
      <w:r>
        <w:rPr>
          <w:noProof/>
        </w:rPr>
        <w:drawing>
          <wp:inline distT="0" distB="0" distL="0" distR="0" wp14:anchorId="3B97974E" wp14:editId="3FD1314E">
            <wp:extent cx="3095625" cy="1195255"/>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3119016" cy="1204286"/>
                    </a:xfrm>
                    <a:prstGeom prst="rect">
                      <a:avLst/>
                    </a:prstGeom>
                  </pic:spPr>
                </pic:pic>
              </a:graphicData>
            </a:graphic>
          </wp:inline>
        </w:drawing>
      </w:r>
    </w:p>
    <w:p w14:paraId="2946EB2E" w14:textId="7C299EEB" w:rsidR="00EE5F67" w:rsidRDefault="00130149" w:rsidP="003D7EBC">
      <w:pPr>
        <w:rPr>
          <w:rFonts w:ascii="Courier New" w:hAnsi="Courier New" w:cs="Courier New"/>
          <w:sz w:val="16"/>
          <w:szCs w:val="16"/>
        </w:rPr>
      </w:pPr>
      <w:r>
        <w:rPr>
          <w:rFonts w:cs="Segoe UI"/>
        </w:rPr>
        <w:t>1</w:t>
      </w:r>
      <w:r w:rsidR="006925A1">
        <w:rPr>
          <w:rFonts w:cs="Segoe UI"/>
        </w:rPr>
        <w:t>.3) At the bash shell prompt, enter the following command</w:t>
      </w:r>
      <w:r w:rsidR="00EE5F67">
        <w:rPr>
          <w:rFonts w:cs="Segoe UI"/>
        </w:rPr>
        <w:t>s</w:t>
      </w:r>
      <w:r>
        <w:rPr>
          <w:rFonts w:cs="Segoe UI"/>
        </w:rPr>
        <w:t xml:space="preserve"> to download the contents of the </w:t>
      </w:r>
      <w:proofErr w:type="spellStart"/>
      <w:r>
        <w:rPr>
          <w:rFonts w:cs="Segoe UI"/>
        </w:rPr>
        <w:t>OpenEduAnalytics</w:t>
      </w:r>
      <w:proofErr w:type="spellEnd"/>
      <w:r>
        <w:rPr>
          <w:rFonts w:cs="Segoe UI"/>
        </w:rPr>
        <w:t xml:space="preserve"> repository to your Azure cloud drive.</w:t>
      </w:r>
      <w:r w:rsidR="006925A1">
        <w:rPr>
          <w:rFonts w:cs="Segoe UI"/>
        </w:rPr>
        <w:br/>
      </w:r>
      <w:r w:rsidR="00EE5F67">
        <w:rPr>
          <w:rFonts w:ascii="Courier New" w:hAnsi="Courier New" w:cs="Courier New"/>
          <w:sz w:val="16"/>
          <w:szCs w:val="16"/>
        </w:rPr>
        <w:t xml:space="preserve">cd </w:t>
      </w:r>
      <w:proofErr w:type="spellStart"/>
      <w:r w:rsidR="00EE5F67">
        <w:rPr>
          <w:rFonts w:ascii="Courier New" w:hAnsi="Courier New" w:cs="Courier New"/>
          <w:sz w:val="16"/>
          <w:szCs w:val="16"/>
        </w:rPr>
        <w:t>clouddrive</w:t>
      </w:r>
      <w:proofErr w:type="spell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3"/>
                    <a:stretch>
                      <a:fillRect/>
                    </a:stretch>
                  </pic:blipFill>
                  <pic:spPr>
                    <a:xfrm>
                      <a:off x="0" y="0"/>
                      <a:ext cx="5643095" cy="1773917"/>
                    </a:xfrm>
                    <a:prstGeom prst="rect">
                      <a:avLst/>
                    </a:prstGeom>
                  </pic:spPr>
                </pic:pic>
              </a:graphicData>
            </a:graphic>
          </wp:inline>
        </w:drawing>
      </w:r>
    </w:p>
    <w:p w14:paraId="62CD92EE" w14:textId="08401ABF" w:rsidR="00130149" w:rsidRDefault="00130149" w:rsidP="003D7EBC">
      <w:pPr>
        <w:rPr>
          <w:rFonts w:cs="Segoe UI"/>
        </w:rPr>
      </w:pPr>
      <w:r>
        <w:rPr>
          <w:rFonts w:cs="Segoe UI"/>
        </w:rPr>
        <w:t>1</w:t>
      </w:r>
      <w:r w:rsidR="006925A1">
        <w:rPr>
          <w:rFonts w:cs="Segoe UI"/>
        </w:rPr>
        <w:t xml:space="preserve">.4) </w:t>
      </w:r>
      <w:r w:rsidR="003908C3">
        <w:rPr>
          <w:rFonts w:cs="Segoe UI"/>
        </w:rPr>
        <w:t xml:space="preserve">Now run the setup script found in the root directory of </w:t>
      </w:r>
      <w:proofErr w:type="spellStart"/>
      <w:r w:rsidR="003908C3">
        <w:rPr>
          <w:rFonts w:cs="Segoe UI"/>
        </w:rPr>
        <w:t>OpenEduAnalytics</w:t>
      </w:r>
      <w:proofErr w:type="spellEnd"/>
      <w:r w:rsidR="00533758">
        <w:rPr>
          <w:rFonts w:cs="Segoe UI"/>
        </w:rPr>
        <w:t xml:space="preserve"> by running </w:t>
      </w:r>
      <w:r w:rsidR="003908C3">
        <w:rPr>
          <w:rFonts w:cs="Segoe UI"/>
        </w:rPr>
        <w:t>the following commands</w:t>
      </w:r>
      <w:r w:rsidR="00744E63">
        <w:rPr>
          <w:rFonts w:cs="Segoe UI"/>
        </w:rPr>
        <w:t>. Note that for &lt;</w:t>
      </w:r>
      <w:proofErr w:type="spellStart"/>
      <w:r w:rsidR="00DE3D75">
        <w:rPr>
          <w:rFonts w:cs="Segoe UI"/>
        </w:rPr>
        <w:t>unique_suffix</w:t>
      </w:r>
      <w:proofErr w:type="spellEnd"/>
      <w:r w:rsidR="00744E63">
        <w:rPr>
          <w:rFonts w:cs="Segoe UI"/>
        </w:rPr>
        <w:t xml:space="preserve">&gt; </w:t>
      </w:r>
      <w:r w:rsidR="00AE53DC">
        <w:rPr>
          <w:rFonts w:cs="Segoe UI"/>
        </w:rPr>
        <w:t xml:space="preserve">in the command below, </w:t>
      </w:r>
      <w:r w:rsidR="00744E63">
        <w:rPr>
          <w:rFonts w:cs="Segoe UI"/>
        </w:rPr>
        <w:t>you should enter an ID for your org which will be used as a suffix of Azure resources that must be unique. For example, a school district named Contoso Independent School District might choose an org ID of “CISD” or “</w:t>
      </w:r>
      <w:proofErr w:type="spellStart"/>
      <w:r w:rsidR="00744E63">
        <w:rPr>
          <w:rFonts w:cs="Segoe UI"/>
        </w:rPr>
        <w:t>ContosoISD</w:t>
      </w:r>
      <w:proofErr w:type="spellEnd"/>
      <w:r w:rsidR="00744E63">
        <w:rPr>
          <w:rFonts w:cs="Segoe UI"/>
        </w:rPr>
        <w:t>”.</w:t>
      </w:r>
    </w:p>
    <w:p w14:paraId="07A4A727" w14:textId="03F5325B" w:rsidR="003908C3" w:rsidRDefault="003908C3" w:rsidP="003908C3">
      <w:pPr>
        <w:rPr>
          <w:rFonts w:ascii="Courier New" w:hAnsi="Courier New" w:cs="Courier New"/>
          <w:sz w:val="16"/>
          <w:szCs w:val="16"/>
        </w:rPr>
      </w:pPr>
      <w:r>
        <w:rPr>
          <w:rFonts w:ascii="Courier New" w:hAnsi="Courier New" w:cs="Courier New"/>
          <w:sz w:val="16"/>
          <w:szCs w:val="16"/>
        </w:rPr>
        <w:t xml:space="preserve">cd </w:t>
      </w:r>
      <w:proofErr w:type="spellStart"/>
      <w:r>
        <w:rPr>
          <w:rFonts w:ascii="Courier New" w:hAnsi="Courier New" w:cs="Courier New"/>
          <w:sz w:val="16"/>
          <w:szCs w:val="16"/>
        </w:rPr>
        <w:t>OpenEduAnalytics</w:t>
      </w:r>
      <w:proofErr w:type="spellEnd"/>
    </w:p>
    <w:p w14:paraId="52AD3226" w14:textId="196A6F13" w:rsidR="003908C3" w:rsidRPr="00AE53DC" w:rsidRDefault="003908C3" w:rsidP="003908C3">
      <w:pPr>
        <w:rPr>
          <w:rFonts w:ascii="Courier New" w:hAnsi="Courier New" w:cs="Courier New"/>
          <w:sz w:val="16"/>
          <w:szCs w:val="16"/>
        </w:rPr>
      </w:pPr>
      <w:r w:rsidRPr="00AE53DC">
        <w:rPr>
          <w:rFonts w:ascii="Courier New" w:hAnsi="Courier New" w:cs="Courier New"/>
          <w:sz w:val="16"/>
          <w:szCs w:val="16"/>
        </w:rPr>
        <w:t>./setup.sh</w:t>
      </w:r>
      <w:r w:rsidR="00744E63" w:rsidRPr="00AE53DC">
        <w:rPr>
          <w:rFonts w:ascii="Courier New" w:hAnsi="Courier New" w:cs="Courier New"/>
          <w:sz w:val="16"/>
          <w:szCs w:val="16"/>
        </w:rPr>
        <w:t xml:space="preserve"> &lt;</w:t>
      </w:r>
      <w:proofErr w:type="spellStart"/>
      <w:r w:rsidR="00DE3D75" w:rsidRPr="00AE53DC">
        <w:rPr>
          <w:rFonts w:ascii="Courier New" w:hAnsi="Courier New" w:cs="Courier New"/>
          <w:sz w:val="16"/>
          <w:szCs w:val="16"/>
        </w:rPr>
        <w:t>unique_suffix</w:t>
      </w:r>
      <w:proofErr w:type="spellEnd"/>
      <w:r w:rsidR="00DE3D75" w:rsidRPr="00AE53DC">
        <w:rPr>
          <w:rFonts w:ascii="Courier New" w:hAnsi="Courier New" w:cs="Courier New"/>
          <w:sz w:val="16"/>
          <w:szCs w:val="16"/>
        </w:rPr>
        <w:t>&gt;</w:t>
      </w:r>
    </w:p>
    <w:p w14:paraId="2D041832" w14:textId="7F47D056" w:rsidR="003908C3" w:rsidRDefault="003908C3" w:rsidP="003D7EBC">
      <w:pPr>
        <w:rPr>
          <w:rFonts w:cs="Segoe UI"/>
        </w:rPr>
      </w:pPr>
    </w:p>
    <w:p w14:paraId="386C95E9" w14:textId="77777777" w:rsidR="00B15700" w:rsidRDefault="00B15700" w:rsidP="003D7EBC">
      <w:pPr>
        <w:rPr>
          <w:rFonts w:cs="Segoe UI"/>
        </w:rPr>
      </w:pPr>
    </w:p>
    <w:p w14:paraId="52078B28" w14:textId="19219562" w:rsidR="00744E63" w:rsidRDefault="00744E63" w:rsidP="003D7EBC">
      <w:pPr>
        <w:rPr>
          <w:rFonts w:cs="Segoe UI"/>
        </w:rPr>
      </w:pPr>
      <w:r>
        <w:rPr>
          <w:rFonts w:cs="Segoe UI"/>
        </w:rPr>
        <w:lastRenderedPageBreak/>
        <w:t xml:space="preserve">The Azure resources will be created in the East US region by default. </w:t>
      </w:r>
      <w:proofErr w:type="gramStart"/>
      <w:r>
        <w:rPr>
          <w:rFonts w:cs="Segoe UI"/>
        </w:rPr>
        <w:t>In order to</w:t>
      </w:r>
      <w:proofErr w:type="gramEnd"/>
      <w:r>
        <w:rPr>
          <w:rFonts w:cs="Segoe UI"/>
        </w:rPr>
        <w:t xml:space="preserve"> have the resources created in a different location, specify the desired location as the second argument to the script:</w:t>
      </w:r>
    </w:p>
    <w:p w14:paraId="2A72D130" w14:textId="78A260A2" w:rsidR="00744E63" w:rsidRPr="00AE53DC" w:rsidRDefault="00744E63" w:rsidP="00744E63">
      <w:pPr>
        <w:rPr>
          <w:rFonts w:ascii="Courier New" w:hAnsi="Courier New" w:cs="Courier New"/>
          <w:sz w:val="16"/>
          <w:szCs w:val="16"/>
        </w:rPr>
      </w:pPr>
      <w:r w:rsidRPr="00AE53DC">
        <w:rPr>
          <w:rFonts w:ascii="Courier New" w:hAnsi="Courier New" w:cs="Courier New"/>
          <w:sz w:val="16"/>
          <w:szCs w:val="16"/>
        </w:rPr>
        <w:t>./setup.sh &lt;</w:t>
      </w:r>
      <w:proofErr w:type="spellStart"/>
      <w:r w:rsidR="00AE53DC"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p>
    <w:p w14:paraId="6FE7DD75" w14:textId="028F16FA" w:rsidR="00A23A1F" w:rsidRPr="00A23A1F" w:rsidRDefault="00533758" w:rsidP="003D7EBC">
      <w:pPr>
        <w:rPr>
          <w:rFonts w:cs="Segoe UI"/>
        </w:rPr>
      </w:pPr>
      <w:r>
        <w:rPr>
          <w:rFonts w:cs="Segoe UI"/>
        </w:rPr>
        <w:t xml:space="preserve">For a list of </w:t>
      </w:r>
      <w:r w:rsidR="00744E63">
        <w:rPr>
          <w:rFonts w:cs="Segoe UI"/>
        </w:rPr>
        <w:t>available locations</w:t>
      </w:r>
      <w:r>
        <w:rPr>
          <w:rFonts w:cs="Segoe UI"/>
        </w:rPr>
        <w:t>,</w:t>
      </w:r>
      <w:r w:rsidR="00A23A1F">
        <w:rPr>
          <w:rFonts w:cs="Segoe UI"/>
        </w:rPr>
        <w:t xml:space="preserve"> run this command on your bash command line:    </w:t>
      </w:r>
      <w:proofErr w:type="spellStart"/>
      <w:r w:rsidR="00A23A1F" w:rsidRPr="00A23A1F">
        <w:rPr>
          <w:rFonts w:ascii="Courier New" w:hAnsi="Courier New" w:cs="Courier New"/>
          <w:color w:val="24292E"/>
          <w:sz w:val="16"/>
          <w:szCs w:val="16"/>
        </w:rPr>
        <w:t>az</w:t>
      </w:r>
      <w:proofErr w:type="spellEnd"/>
      <w:r w:rsidR="00A23A1F" w:rsidRPr="00A23A1F">
        <w:rPr>
          <w:rFonts w:ascii="Courier New" w:hAnsi="Courier New" w:cs="Courier New"/>
          <w:color w:val="24292E"/>
          <w:sz w:val="16"/>
          <w:szCs w:val="16"/>
        </w:rPr>
        <w:t xml:space="preserve"> account list-locations</w:t>
      </w:r>
    </w:p>
    <w:p w14:paraId="4A81A3C1" w14:textId="77777777" w:rsidR="00533758" w:rsidRDefault="00533758" w:rsidP="003D7EBC">
      <w:pPr>
        <w:rPr>
          <w:rFonts w:cs="Segoe UI"/>
        </w:rPr>
      </w:pPr>
    </w:p>
    <w:p w14:paraId="1E289FB2" w14:textId="449F5C93" w:rsidR="00533758" w:rsidRDefault="00A42280" w:rsidP="00533758">
      <w:pPr>
        <w:rPr>
          <w:rFonts w:cs="Segoe UI"/>
        </w:rPr>
      </w:pPr>
      <w:r>
        <w:rPr>
          <w:rFonts w:cs="Segoe UI"/>
        </w:rPr>
        <w:t>Th</w:t>
      </w:r>
      <w:r w:rsidR="00533758">
        <w:rPr>
          <w:rFonts w:cs="Segoe UI"/>
        </w:rPr>
        <w:t>e installation script will then take several minutes to complete, as it provisions the following Azure resources:</w:t>
      </w:r>
    </w:p>
    <w:p w14:paraId="38C584F6" w14:textId="7EA5EE38" w:rsidR="00A42280" w:rsidRPr="00533758" w:rsidRDefault="00A23A1F" w:rsidP="000B7E62">
      <w:pPr>
        <w:pStyle w:val="ListParagraph"/>
        <w:numPr>
          <w:ilvl w:val="0"/>
          <w:numId w:val="14"/>
        </w:numPr>
        <w:rPr>
          <w:rFonts w:cs="Segoe UI"/>
        </w:rPr>
      </w:pPr>
      <w:r>
        <w:rPr>
          <w:rFonts w:cs="Segoe UI"/>
        </w:rPr>
        <w:t xml:space="preserve">a </w:t>
      </w:r>
      <w:r w:rsidR="00A42280" w:rsidRPr="00533758">
        <w:rPr>
          <w:rFonts w:cs="Segoe UI"/>
        </w:rPr>
        <w:t>resource group</w:t>
      </w:r>
      <w:r>
        <w:rPr>
          <w:rFonts w:cs="Segoe UI"/>
        </w:rPr>
        <w:t xml:space="preserve"> (which serves as a logical container for the rest of the resources created)</w:t>
      </w:r>
    </w:p>
    <w:p w14:paraId="053218CA" w14:textId="7401E77E" w:rsidR="00A42280" w:rsidRDefault="00A23A1F" w:rsidP="000B7E62">
      <w:pPr>
        <w:pStyle w:val="ListParagraph"/>
        <w:numPr>
          <w:ilvl w:val="0"/>
          <w:numId w:val="14"/>
        </w:numPr>
        <w:rPr>
          <w:rFonts w:cs="Segoe UI"/>
        </w:rPr>
      </w:pPr>
      <w:r>
        <w:rPr>
          <w:rFonts w:cs="Segoe UI"/>
        </w:rPr>
        <w:t xml:space="preserve">a </w:t>
      </w:r>
      <w:r w:rsidR="00A42280">
        <w:rPr>
          <w:rFonts w:cs="Segoe UI"/>
        </w:rPr>
        <w:t xml:space="preserve">storage </w:t>
      </w:r>
      <w:r w:rsidR="00465EB9">
        <w:rPr>
          <w:rFonts w:cs="Segoe UI"/>
        </w:rPr>
        <w:t xml:space="preserve">account with </w:t>
      </w:r>
      <w:r>
        <w:rPr>
          <w:rFonts w:cs="Segoe UI"/>
        </w:rPr>
        <w:t>7</w:t>
      </w:r>
      <w:r w:rsidR="00465EB9">
        <w:rPr>
          <w:rFonts w:cs="Segoe UI"/>
        </w:rPr>
        <w:t xml:space="preserve"> storage containers (stage1</w:t>
      </w:r>
      <w:r>
        <w:rPr>
          <w:rFonts w:cs="Segoe UI"/>
        </w:rPr>
        <w:t>np</w:t>
      </w:r>
      <w:r w:rsidR="00465EB9">
        <w:rPr>
          <w:rFonts w:cs="Segoe UI"/>
        </w:rPr>
        <w:t>, stage2</w:t>
      </w:r>
      <w:r>
        <w:rPr>
          <w:rFonts w:cs="Segoe UI"/>
        </w:rPr>
        <w:t>np, stage2p</w:t>
      </w:r>
      <w:r w:rsidR="00465EB9">
        <w:rPr>
          <w:rFonts w:cs="Segoe UI"/>
        </w:rPr>
        <w:t>, stage3</w:t>
      </w:r>
      <w:r>
        <w:rPr>
          <w:rFonts w:cs="Segoe UI"/>
        </w:rPr>
        <w:t>np</w:t>
      </w:r>
      <w:r w:rsidR="00533758">
        <w:rPr>
          <w:rFonts w:cs="Segoe UI"/>
        </w:rPr>
        <w:t xml:space="preserve">, </w:t>
      </w:r>
      <w:r>
        <w:rPr>
          <w:rFonts w:cs="Segoe UI"/>
        </w:rPr>
        <w:t xml:space="preserve">stage3p, </w:t>
      </w:r>
      <w:proofErr w:type="spellStart"/>
      <w:r>
        <w:rPr>
          <w:rFonts w:cs="Segoe UI"/>
        </w:rPr>
        <w:t>oea</w:t>
      </w:r>
      <w:proofErr w:type="spellEnd"/>
      <w:r>
        <w:rPr>
          <w:rFonts w:cs="Segoe UI"/>
        </w:rPr>
        <w:t>-framework, synapse</w:t>
      </w:r>
      <w:r w:rsidR="00465EB9">
        <w:rPr>
          <w:rFonts w:cs="Segoe UI"/>
        </w:rPr>
        <w:t>)</w:t>
      </w:r>
    </w:p>
    <w:p w14:paraId="564E6ADB" w14:textId="3A21DC9C" w:rsidR="00A42280" w:rsidRDefault="00A23A1F" w:rsidP="000B7E62">
      <w:pPr>
        <w:pStyle w:val="ListParagraph"/>
        <w:numPr>
          <w:ilvl w:val="0"/>
          <w:numId w:val="14"/>
        </w:numPr>
        <w:rPr>
          <w:rFonts w:cs="Segoe UI"/>
        </w:rPr>
      </w:pPr>
      <w:r>
        <w:rPr>
          <w:rFonts w:cs="Segoe UI"/>
        </w:rPr>
        <w:t xml:space="preserve">an </w:t>
      </w:r>
      <w:r w:rsidR="00A42280">
        <w:rPr>
          <w:rFonts w:cs="Segoe UI"/>
        </w:rPr>
        <w:t>Azure Synapse workspace</w:t>
      </w:r>
    </w:p>
    <w:p w14:paraId="5A49E742" w14:textId="4B3147F0" w:rsidR="00533758" w:rsidRDefault="00A23A1F" w:rsidP="00AE53DC">
      <w:pPr>
        <w:pStyle w:val="ListParagraph"/>
        <w:numPr>
          <w:ilvl w:val="0"/>
          <w:numId w:val="14"/>
        </w:numPr>
        <w:rPr>
          <w:rFonts w:cs="Segoe UI"/>
        </w:rPr>
      </w:pPr>
      <w:r>
        <w:rPr>
          <w:rFonts w:cs="Segoe UI"/>
        </w:rPr>
        <w:t xml:space="preserve">an </w:t>
      </w:r>
      <w:r w:rsidR="00533758">
        <w:rPr>
          <w:rFonts w:cs="Segoe UI"/>
        </w:rPr>
        <w:t>Apache Spark pool</w:t>
      </w:r>
    </w:p>
    <w:p w14:paraId="3CA1980E" w14:textId="4A32CAF4" w:rsidR="00A23A1F" w:rsidRDefault="00A23A1F" w:rsidP="00AE53DC">
      <w:pPr>
        <w:pStyle w:val="ListParagraph"/>
        <w:numPr>
          <w:ilvl w:val="0"/>
          <w:numId w:val="14"/>
        </w:numPr>
        <w:rPr>
          <w:rFonts w:cs="Segoe UI"/>
        </w:rPr>
      </w:pPr>
      <w:r>
        <w:rPr>
          <w:rFonts w:cs="Segoe UI"/>
        </w:rPr>
        <w:t>a key vault</w:t>
      </w:r>
    </w:p>
    <w:p w14:paraId="19A0C5AA" w14:textId="658FFDA4" w:rsidR="00A23A1F" w:rsidRPr="00AE53DC" w:rsidRDefault="00A23A1F" w:rsidP="00AE53DC">
      <w:pPr>
        <w:pStyle w:val="ListParagraph"/>
        <w:numPr>
          <w:ilvl w:val="0"/>
          <w:numId w:val="14"/>
        </w:numPr>
        <w:rPr>
          <w:rFonts w:cs="Segoe UI"/>
        </w:rPr>
      </w:pPr>
      <w:r>
        <w:rPr>
          <w:rFonts w:cs="Segoe UI"/>
        </w:rPr>
        <w:t>an Application Insights instance</w:t>
      </w:r>
    </w:p>
    <w:p w14:paraId="61E0FBBE" w14:textId="77777777" w:rsidR="000B7E62" w:rsidRDefault="000B7E62" w:rsidP="000B7E62">
      <w:pPr>
        <w:pStyle w:val="ListParagraph"/>
        <w:ind w:left="720"/>
        <w:rPr>
          <w:rFonts w:cs="Segoe UI"/>
        </w:rPr>
      </w:pPr>
    </w:p>
    <w:p w14:paraId="71F23D78" w14:textId="4D155E23" w:rsidR="00893AB7" w:rsidRPr="00893AB7" w:rsidRDefault="00893AB7" w:rsidP="00893AB7">
      <w:pPr>
        <w:rPr>
          <w:rFonts w:cs="Segoe UI"/>
        </w:rPr>
      </w:pPr>
      <w:r>
        <w:rPr>
          <w:rFonts w:cs="Segoe UI"/>
        </w:rPr>
        <w:t>Pictured below are screenshots of the created resources:</w:t>
      </w:r>
    </w:p>
    <w:p w14:paraId="59156AD7" w14:textId="47C94B71" w:rsidR="00893AB7" w:rsidRDefault="008E3319" w:rsidP="00893AB7">
      <w:pPr>
        <w:pStyle w:val="ListParagraph"/>
        <w:ind w:left="720"/>
        <w:rPr>
          <w:rFonts w:cs="Segoe UI"/>
        </w:rPr>
      </w:pPr>
      <w:r>
        <w:rPr>
          <w:noProof/>
        </w:rPr>
        <w:drawing>
          <wp:anchor distT="0" distB="0" distL="114300" distR="114300" simplePos="0" relativeHeight="251670529" behindDoc="0" locked="0" layoutInCell="1" allowOverlap="1" wp14:anchorId="6CA0E36C" wp14:editId="6BB8F64E">
            <wp:simplePos x="0" y="0"/>
            <wp:positionH relativeFrom="column">
              <wp:posOffset>-25604</wp:posOffset>
            </wp:positionH>
            <wp:positionV relativeFrom="paragraph">
              <wp:posOffset>93828</wp:posOffset>
            </wp:positionV>
            <wp:extent cx="5576433" cy="2677363"/>
            <wp:effectExtent l="0" t="0" r="5715" b="889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5593362" cy="2685491"/>
                    </a:xfrm>
                    <a:prstGeom prst="rect">
                      <a:avLst/>
                    </a:prstGeom>
                  </pic:spPr>
                </pic:pic>
              </a:graphicData>
            </a:graphic>
            <wp14:sizeRelH relativeFrom="margin">
              <wp14:pctWidth>0</wp14:pctWidth>
            </wp14:sizeRelH>
            <wp14:sizeRelV relativeFrom="margin">
              <wp14:pctHeight>0</wp14:pctHeight>
            </wp14:sizeRelV>
          </wp:anchor>
        </w:drawing>
      </w:r>
    </w:p>
    <w:p w14:paraId="5810B900" w14:textId="14960C12" w:rsidR="00893AB7" w:rsidRDefault="00893AB7" w:rsidP="003D7EBC">
      <w:pPr>
        <w:rPr>
          <w:rFonts w:cs="Segoe UI"/>
        </w:rPr>
      </w:pPr>
    </w:p>
    <w:p w14:paraId="5B59C490" w14:textId="14DC2B47" w:rsidR="00893AB7" w:rsidRDefault="00893AB7" w:rsidP="003D7EBC">
      <w:pPr>
        <w:rPr>
          <w:rFonts w:cs="Segoe UI"/>
        </w:rPr>
      </w:pPr>
    </w:p>
    <w:p w14:paraId="4DE0E64C" w14:textId="47EFCC92" w:rsidR="00893AB7" w:rsidRDefault="00893AB7" w:rsidP="003D7EBC">
      <w:pPr>
        <w:rPr>
          <w:rFonts w:cs="Segoe UI"/>
        </w:rPr>
      </w:pPr>
    </w:p>
    <w:p w14:paraId="5587EA82" w14:textId="03D12BC0" w:rsidR="00893AB7" w:rsidRDefault="00893AB7" w:rsidP="003D7EBC">
      <w:pPr>
        <w:rPr>
          <w:rFonts w:cs="Segoe UI"/>
        </w:rPr>
      </w:pPr>
    </w:p>
    <w:p w14:paraId="0A8813BC" w14:textId="01BCF1EA" w:rsidR="00893AB7" w:rsidRDefault="00893AB7" w:rsidP="003D7EBC">
      <w:pPr>
        <w:rPr>
          <w:rFonts w:cs="Segoe UI"/>
        </w:rPr>
      </w:pPr>
    </w:p>
    <w:p w14:paraId="48994C50" w14:textId="3C117CA5" w:rsidR="00893AB7" w:rsidRDefault="00893AB7" w:rsidP="003D7EBC">
      <w:pPr>
        <w:rPr>
          <w:rFonts w:cs="Segoe UI"/>
        </w:rPr>
      </w:pPr>
    </w:p>
    <w:p w14:paraId="05E79FC9" w14:textId="21E98D55" w:rsidR="00893AB7" w:rsidRDefault="00893AB7" w:rsidP="003D7EBC">
      <w:pPr>
        <w:rPr>
          <w:rFonts w:cs="Segoe UI"/>
        </w:rPr>
      </w:pPr>
    </w:p>
    <w:p w14:paraId="17DFA8E8" w14:textId="7A5F9A81" w:rsidR="00893AB7" w:rsidRDefault="00893AB7" w:rsidP="003D7EBC">
      <w:pPr>
        <w:rPr>
          <w:rFonts w:cs="Segoe UI"/>
        </w:rPr>
      </w:pPr>
    </w:p>
    <w:p w14:paraId="40B738FB" w14:textId="5011C13C" w:rsidR="00893AB7" w:rsidRDefault="00893AB7" w:rsidP="003D7EBC">
      <w:pPr>
        <w:rPr>
          <w:rFonts w:cs="Segoe UI"/>
        </w:rPr>
      </w:pPr>
    </w:p>
    <w:p w14:paraId="542F02A6" w14:textId="2A856AB4" w:rsidR="00893AB7" w:rsidRDefault="00893AB7" w:rsidP="003D7EBC">
      <w:pPr>
        <w:rPr>
          <w:rFonts w:cs="Segoe UI"/>
        </w:rPr>
      </w:pPr>
    </w:p>
    <w:p w14:paraId="5B5B5168" w14:textId="594EF0B3" w:rsidR="00893AB7" w:rsidRDefault="00893AB7" w:rsidP="003D7EBC">
      <w:pPr>
        <w:rPr>
          <w:rFonts w:cs="Segoe UI"/>
        </w:rPr>
      </w:pPr>
    </w:p>
    <w:p w14:paraId="4474EEC6" w14:textId="54F90369" w:rsidR="00893AB7" w:rsidRDefault="00893AB7" w:rsidP="003D7EBC">
      <w:pPr>
        <w:rPr>
          <w:rFonts w:cs="Segoe UI"/>
        </w:rPr>
      </w:pPr>
    </w:p>
    <w:p w14:paraId="7004B90B" w14:textId="003BDC67" w:rsidR="00893AB7" w:rsidRDefault="00893AB7" w:rsidP="003D7EBC">
      <w:pPr>
        <w:rPr>
          <w:rFonts w:cs="Segoe UI"/>
        </w:rPr>
      </w:pPr>
    </w:p>
    <w:p w14:paraId="13830335" w14:textId="172C2179" w:rsidR="00893AB7" w:rsidRDefault="00893AB7" w:rsidP="003D7EBC">
      <w:pPr>
        <w:rPr>
          <w:rFonts w:cs="Segoe UI"/>
        </w:rPr>
      </w:pPr>
    </w:p>
    <w:p w14:paraId="4CACD719" w14:textId="09874E8F" w:rsidR="00893AB7" w:rsidRDefault="00893AB7" w:rsidP="003D7EBC">
      <w:pPr>
        <w:rPr>
          <w:rFonts w:cs="Segoe UI"/>
        </w:rPr>
      </w:pPr>
    </w:p>
    <w:p w14:paraId="1FACE599" w14:textId="5692E1FA" w:rsidR="00893AB7" w:rsidRDefault="00893AB7" w:rsidP="003D7EBC">
      <w:pPr>
        <w:rPr>
          <w:rFonts w:cs="Segoe UI"/>
        </w:rPr>
      </w:pPr>
    </w:p>
    <w:p w14:paraId="32A2983F" w14:textId="55CC5873" w:rsidR="00EC30F5" w:rsidRDefault="00EC30F5" w:rsidP="003D7EBC">
      <w:pPr>
        <w:rPr>
          <w:rFonts w:cs="Segoe UI"/>
        </w:rPr>
      </w:pPr>
    </w:p>
    <w:p w14:paraId="744D14AE" w14:textId="0290AC5B" w:rsidR="00EC30F5" w:rsidRDefault="00EC30F5" w:rsidP="003D7EBC">
      <w:pPr>
        <w:rPr>
          <w:rFonts w:cs="Segoe UI"/>
        </w:rPr>
      </w:pPr>
    </w:p>
    <w:p w14:paraId="686F3A6E" w14:textId="0330E293" w:rsidR="00EC30F5" w:rsidRDefault="008E3319" w:rsidP="003D7EBC">
      <w:pPr>
        <w:rPr>
          <w:rFonts w:cs="Segoe UI"/>
        </w:rPr>
      </w:pPr>
      <w:r>
        <w:rPr>
          <w:noProof/>
        </w:rPr>
        <w:drawing>
          <wp:anchor distT="0" distB="0" distL="114300" distR="114300" simplePos="0" relativeHeight="251671553" behindDoc="0" locked="0" layoutInCell="1" allowOverlap="1" wp14:anchorId="4114134E" wp14:editId="0570C7C6">
            <wp:simplePos x="0" y="0"/>
            <wp:positionH relativeFrom="margin">
              <wp:align>left</wp:align>
            </wp:positionH>
            <wp:positionV relativeFrom="paragraph">
              <wp:posOffset>3810</wp:posOffset>
            </wp:positionV>
            <wp:extent cx="5575935" cy="2282190"/>
            <wp:effectExtent l="0" t="0" r="5715" b="3810"/>
            <wp:wrapThrough wrapText="bothSides">
              <wp:wrapPolygon edited="0">
                <wp:start x="0" y="0"/>
                <wp:lineTo x="0" y="21456"/>
                <wp:lineTo x="21548" y="21456"/>
                <wp:lineTo x="21548" y="0"/>
                <wp:lineTo x="0" y="0"/>
              </wp:wrapPolygon>
            </wp:wrapThrough>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5"/>
                    <a:stretch>
                      <a:fillRect/>
                    </a:stretch>
                  </pic:blipFill>
                  <pic:spPr>
                    <a:xfrm>
                      <a:off x="0" y="0"/>
                      <a:ext cx="5575935" cy="2282190"/>
                    </a:xfrm>
                    <a:prstGeom prst="rect">
                      <a:avLst/>
                    </a:prstGeom>
                  </pic:spPr>
                </pic:pic>
              </a:graphicData>
            </a:graphic>
            <wp14:sizeRelH relativeFrom="margin">
              <wp14:pctWidth>0</wp14:pctWidth>
            </wp14:sizeRelH>
            <wp14:sizeRelV relativeFrom="margin">
              <wp14:pctHeight>0</wp14:pctHeight>
            </wp14:sizeRelV>
          </wp:anchor>
        </w:drawing>
      </w:r>
    </w:p>
    <w:p w14:paraId="34837F08" w14:textId="77777777" w:rsidR="00EC30F5" w:rsidRDefault="00EC30F5" w:rsidP="003D7EBC">
      <w:pPr>
        <w:rPr>
          <w:rFonts w:cs="Segoe UI"/>
        </w:rPr>
      </w:pPr>
    </w:p>
    <w:p w14:paraId="13DCFD48" w14:textId="77777777" w:rsidR="00EC30F5" w:rsidRDefault="00EC30F5" w:rsidP="003D7EBC">
      <w:pPr>
        <w:rPr>
          <w:rFonts w:cs="Segoe UI"/>
        </w:rPr>
      </w:pPr>
    </w:p>
    <w:p w14:paraId="71284ACA" w14:textId="77777777" w:rsidR="00EC30F5" w:rsidRDefault="00EC30F5" w:rsidP="003D7EBC">
      <w:pPr>
        <w:rPr>
          <w:rFonts w:cs="Segoe UI"/>
        </w:rPr>
      </w:pPr>
    </w:p>
    <w:p w14:paraId="30AE7613" w14:textId="77777777" w:rsidR="00EC30F5" w:rsidRDefault="00EC30F5" w:rsidP="003D7EBC">
      <w:pPr>
        <w:rPr>
          <w:rFonts w:cs="Segoe UI"/>
        </w:rPr>
      </w:pPr>
    </w:p>
    <w:p w14:paraId="52705111" w14:textId="77777777" w:rsidR="00EC30F5" w:rsidRDefault="00EC30F5" w:rsidP="003D7EBC">
      <w:pPr>
        <w:rPr>
          <w:rFonts w:cs="Segoe UI"/>
        </w:rPr>
      </w:pPr>
    </w:p>
    <w:p w14:paraId="51104C3B" w14:textId="77777777" w:rsidR="00EC30F5" w:rsidRDefault="00EC30F5" w:rsidP="003D7EBC">
      <w:pPr>
        <w:rPr>
          <w:rFonts w:cs="Segoe UI"/>
        </w:rPr>
      </w:pPr>
    </w:p>
    <w:p w14:paraId="0F1A4618" w14:textId="6526C0D1" w:rsidR="00EC30F5" w:rsidRDefault="00EC30F5" w:rsidP="003D7EBC">
      <w:pPr>
        <w:rPr>
          <w:rFonts w:cs="Segoe UI"/>
        </w:rPr>
      </w:pPr>
    </w:p>
    <w:p w14:paraId="68A18874" w14:textId="77777777" w:rsidR="008E3319" w:rsidRDefault="008E3319">
      <w:pPr>
        <w:spacing w:line="240" w:lineRule="auto"/>
        <w:rPr>
          <w:rFonts w:cs="Segoe UI"/>
        </w:rPr>
      </w:pPr>
      <w:r>
        <w:rPr>
          <w:rFonts w:cs="Segoe UI"/>
        </w:rPr>
        <w:br w:type="page"/>
      </w:r>
    </w:p>
    <w:p w14:paraId="39CD4372" w14:textId="5DE656EC" w:rsidR="00BB27A0" w:rsidRDefault="000B68B1" w:rsidP="00BB27A0">
      <w:pPr>
        <w:rPr>
          <w:rFonts w:cs="Segoe UI"/>
        </w:rPr>
      </w:pPr>
      <w:r>
        <w:rPr>
          <w:rFonts w:cs="Segoe UI"/>
        </w:rPr>
        <w:lastRenderedPageBreak/>
        <w:t xml:space="preserve">Note too that </w:t>
      </w:r>
      <w:r w:rsidR="00BB27A0">
        <w:rPr>
          <w:rFonts w:cs="Segoe UI"/>
        </w:rPr>
        <w:t>the automated setup installs test datasets in the storage container</w:t>
      </w:r>
      <w:r w:rsidR="00B15700">
        <w:rPr>
          <w:rFonts w:cs="Segoe UI"/>
        </w:rPr>
        <w:t xml:space="preserve"> named </w:t>
      </w:r>
      <w:proofErr w:type="spellStart"/>
      <w:r w:rsidR="00B15700">
        <w:rPr>
          <w:rFonts w:cs="Segoe UI"/>
        </w:rPr>
        <w:t>oea</w:t>
      </w:r>
      <w:proofErr w:type="spellEnd"/>
      <w:r w:rsidR="00B15700">
        <w:rPr>
          <w:rFonts w:cs="Segoe UI"/>
        </w:rPr>
        <w:t>-framework</w:t>
      </w:r>
      <w:r w:rsidR="00BB27A0">
        <w:rPr>
          <w:rFonts w:cs="Segoe UI"/>
        </w:rPr>
        <w:t>. See the section “</w:t>
      </w:r>
      <w:r w:rsidR="00BB27A0">
        <w:t>Walking through the example</w:t>
      </w:r>
      <w:r w:rsidR="00BB27A0">
        <w:rPr>
          <w:rFonts w:cs="Segoe UI"/>
        </w:rPr>
        <w:t>” for more details on how to use this data to run example notebooks and learn more about Synapse Analytics.</w:t>
      </w:r>
    </w:p>
    <w:p w14:paraId="701FA6DF" w14:textId="36B1B58D" w:rsidR="00AE53DC" w:rsidRDefault="00AE53DC" w:rsidP="00BB27A0">
      <w:pPr>
        <w:rPr>
          <w:rFonts w:cs="Segoe UI"/>
          <w:color w:val="24292E"/>
          <w:shd w:val="clear" w:color="auto" w:fill="FFFFFF"/>
        </w:rPr>
      </w:pPr>
      <w:r>
        <w:rPr>
          <w:rFonts w:cs="Segoe UI"/>
          <w:color w:val="24292E"/>
          <w:shd w:val="clear" w:color="auto" w:fill="FFFFFF"/>
        </w:rPr>
        <w:t xml:space="preserve">You can also choose to have the script create security groups to facilitate the use of </w:t>
      </w:r>
      <w:proofErr w:type="gramStart"/>
      <w:r>
        <w:rPr>
          <w:rFonts w:cs="Segoe UI"/>
          <w:color w:val="24292E"/>
          <w:shd w:val="clear" w:color="auto" w:fill="FFFFFF"/>
        </w:rPr>
        <w:t>role based</w:t>
      </w:r>
      <w:proofErr w:type="gramEnd"/>
      <w:r>
        <w:rPr>
          <w:rFonts w:cs="Segoe UI"/>
          <w:color w:val="24292E"/>
          <w:shd w:val="clear" w:color="auto" w:fill="FFFFFF"/>
        </w:rPr>
        <w:t xml:space="preserve"> access control to the data lake.</w:t>
      </w:r>
      <w:r>
        <w:rPr>
          <w:rFonts w:cs="Segoe UI"/>
          <w:color w:val="24292E"/>
        </w:rPr>
        <w:br/>
      </w:r>
      <w:r>
        <w:rPr>
          <w:rFonts w:cs="Segoe UI"/>
          <w:color w:val="24292E"/>
          <w:shd w:val="clear" w:color="auto" w:fill="FFFFFF"/>
        </w:rPr>
        <w:t>If you are running the setup for an environment in which you have Global Admin permissions on the tenant, and you want to have security groups provisioned, you can invoke the setup script like this:</w:t>
      </w:r>
    </w:p>
    <w:p w14:paraId="358EA2C2" w14:textId="194BB3FD" w:rsidR="00AE53DC" w:rsidRDefault="00AE53DC" w:rsidP="00AE53DC">
      <w:pPr>
        <w:rPr>
          <w:rFonts w:ascii="Courier New" w:hAnsi="Courier New" w:cs="Courier New"/>
          <w:sz w:val="16"/>
          <w:szCs w:val="16"/>
        </w:rPr>
      </w:pPr>
      <w:r w:rsidRPr="00AE53DC">
        <w:rPr>
          <w:rFonts w:ascii="Courier New" w:hAnsi="Courier New" w:cs="Courier New"/>
          <w:sz w:val="16"/>
          <w:szCs w:val="16"/>
        </w:rPr>
        <w:t>./setup.sh &lt;</w:t>
      </w:r>
      <w:proofErr w:type="spellStart"/>
      <w:r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r>
        <w:rPr>
          <w:rFonts w:ascii="Courier New" w:hAnsi="Courier New" w:cs="Courier New"/>
          <w:sz w:val="16"/>
          <w:szCs w:val="16"/>
        </w:rPr>
        <w:t xml:space="preserve"> true</w:t>
      </w:r>
    </w:p>
    <w:p w14:paraId="0844ABE3" w14:textId="77777777" w:rsidR="008E3319" w:rsidRDefault="008E3319" w:rsidP="00AE53DC">
      <w:pPr>
        <w:rPr>
          <w:rFonts w:ascii="Courier New" w:hAnsi="Courier New" w:cs="Courier New"/>
          <w:sz w:val="16"/>
          <w:szCs w:val="16"/>
        </w:rPr>
      </w:pPr>
    </w:p>
    <w:p w14:paraId="342EA369" w14:textId="44D41F31" w:rsidR="00A23A1F" w:rsidRDefault="00A23A1F" w:rsidP="00AE53DC">
      <w:pPr>
        <w:rPr>
          <w:rFonts w:ascii="Courier New" w:hAnsi="Courier New" w:cs="Courier New"/>
          <w:sz w:val="16"/>
          <w:szCs w:val="16"/>
        </w:rPr>
      </w:pPr>
      <w:r>
        <w:rPr>
          <w:noProof/>
        </w:rPr>
        <w:drawing>
          <wp:anchor distT="0" distB="0" distL="114300" distR="114300" simplePos="0" relativeHeight="251672577" behindDoc="0" locked="0" layoutInCell="1" allowOverlap="1" wp14:anchorId="57B4B03C" wp14:editId="1253F6C7">
            <wp:simplePos x="0" y="0"/>
            <wp:positionH relativeFrom="margin">
              <wp:align>left</wp:align>
            </wp:positionH>
            <wp:positionV relativeFrom="paragraph">
              <wp:posOffset>44654</wp:posOffset>
            </wp:positionV>
            <wp:extent cx="4776825" cy="2327577"/>
            <wp:effectExtent l="0" t="0" r="508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4786778" cy="2332427"/>
                    </a:xfrm>
                    <a:prstGeom prst="rect">
                      <a:avLst/>
                    </a:prstGeom>
                  </pic:spPr>
                </pic:pic>
              </a:graphicData>
            </a:graphic>
            <wp14:sizeRelH relativeFrom="margin">
              <wp14:pctWidth>0</wp14:pctWidth>
            </wp14:sizeRelH>
            <wp14:sizeRelV relativeFrom="margin">
              <wp14:pctHeight>0</wp14:pctHeight>
            </wp14:sizeRelV>
          </wp:anchor>
        </w:drawing>
      </w:r>
    </w:p>
    <w:p w14:paraId="371BA2BE" w14:textId="199F4792" w:rsidR="00A23A1F" w:rsidRDefault="00A23A1F" w:rsidP="00AE53DC">
      <w:pPr>
        <w:rPr>
          <w:rFonts w:ascii="Courier New" w:hAnsi="Courier New" w:cs="Courier New"/>
          <w:sz w:val="16"/>
          <w:szCs w:val="16"/>
        </w:rPr>
      </w:pPr>
    </w:p>
    <w:p w14:paraId="24B74B50" w14:textId="1DC32E40" w:rsidR="00A23A1F" w:rsidRDefault="00A23A1F" w:rsidP="00AE53DC">
      <w:pPr>
        <w:rPr>
          <w:rFonts w:ascii="Courier New" w:hAnsi="Courier New" w:cs="Courier New"/>
          <w:sz w:val="16"/>
          <w:szCs w:val="16"/>
        </w:rPr>
      </w:pPr>
    </w:p>
    <w:p w14:paraId="3B1A54EE" w14:textId="7C390EF7" w:rsidR="00A23A1F" w:rsidRDefault="00A23A1F" w:rsidP="00AE53DC">
      <w:pPr>
        <w:rPr>
          <w:rFonts w:ascii="Courier New" w:hAnsi="Courier New" w:cs="Courier New"/>
          <w:sz w:val="16"/>
          <w:szCs w:val="16"/>
        </w:rPr>
      </w:pPr>
    </w:p>
    <w:p w14:paraId="34001823" w14:textId="02AABAAE" w:rsidR="00A23A1F" w:rsidRDefault="00A23A1F" w:rsidP="00AE53DC">
      <w:pPr>
        <w:rPr>
          <w:rFonts w:ascii="Courier New" w:hAnsi="Courier New" w:cs="Courier New"/>
          <w:sz w:val="16"/>
          <w:szCs w:val="16"/>
        </w:rPr>
      </w:pPr>
    </w:p>
    <w:p w14:paraId="6AC84F05" w14:textId="218C5A4C" w:rsidR="00A23A1F" w:rsidRDefault="00A23A1F" w:rsidP="00AE53DC">
      <w:pPr>
        <w:rPr>
          <w:rFonts w:ascii="Courier New" w:hAnsi="Courier New" w:cs="Courier New"/>
          <w:sz w:val="16"/>
          <w:szCs w:val="16"/>
        </w:rPr>
      </w:pPr>
    </w:p>
    <w:p w14:paraId="2070DA2C" w14:textId="246E852E" w:rsidR="00A23A1F" w:rsidRDefault="00A23A1F" w:rsidP="00AE53DC">
      <w:pPr>
        <w:rPr>
          <w:rFonts w:ascii="Courier New" w:hAnsi="Courier New" w:cs="Courier New"/>
          <w:sz w:val="16"/>
          <w:szCs w:val="16"/>
        </w:rPr>
      </w:pPr>
    </w:p>
    <w:p w14:paraId="3EF7FC38" w14:textId="4A93C743" w:rsidR="00A23A1F" w:rsidRDefault="00A23A1F" w:rsidP="00AE53DC">
      <w:pPr>
        <w:rPr>
          <w:rFonts w:ascii="Courier New" w:hAnsi="Courier New" w:cs="Courier New"/>
          <w:sz w:val="16"/>
          <w:szCs w:val="16"/>
        </w:rPr>
      </w:pPr>
    </w:p>
    <w:p w14:paraId="225023CB" w14:textId="7779DD0A" w:rsidR="00A23A1F" w:rsidRDefault="00A23A1F" w:rsidP="00AE53DC">
      <w:pPr>
        <w:rPr>
          <w:rFonts w:ascii="Courier New" w:hAnsi="Courier New" w:cs="Courier New"/>
          <w:sz w:val="16"/>
          <w:szCs w:val="16"/>
        </w:rPr>
      </w:pPr>
    </w:p>
    <w:p w14:paraId="1921AE9D" w14:textId="3C3478C1" w:rsidR="00A23A1F" w:rsidRDefault="00A23A1F" w:rsidP="00AE53DC">
      <w:pPr>
        <w:rPr>
          <w:rFonts w:ascii="Courier New" w:hAnsi="Courier New" w:cs="Courier New"/>
          <w:sz w:val="16"/>
          <w:szCs w:val="16"/>
        </w:rPr>
      </w:pPr>
    </w:p>
    <w:p w14:paraId="44095509" w14:textId="35101AB4" w:rsidR="00A23A1F" w:rsidRDefault="00A23A1F" w:rsidP="00AE53DC">
      <w:pPr>
        <w:rPr>
          <w:rFonts w:ascii="Courier New" w:hAnsi="Courier New" w:cs="Courier New"/>
          <w:sz w:val="16"/>
          <w:szCs w:val="16"/>
        </w:rPr>
      </w:pPr>
    </w:p>
    <w:p w14:paraId="5564A0BD" w14:textId="77777777" w:rsidR="008E3319" w:rsidRDefault="008E3319" w:rsidP="00AE53DC">
      <w:pPr>
        <w:pStyle w:val="Heading2"/>
        <w:rPr>
          <w:shd w:val="clear" w:color="auto" w:fill="FFFFFF"/>
        </w:rPr>
      </w:pPr>
    </w:p>
    <w:p w14:paraId="4CA771B2" w14:textId="77777777" w:rsidR="008E3319" w:rsidRDefault="008E3319" w:rsidP="00AE53DC">
      <w:pPr>
        <w:pStyle w:val="Heading2"/>
        <w:rPr>
          <w:shd w:val="clear" w:color="auto" w:fill="FFFFFF"/>
        </w:rPr>
      </w:pPr>
    </w:p>
    <w:p w14:paraId="3609D58A" w14:textId="77777777" w:rsidR="008E3319" w:rsidRDefault="008E3319" w:rsidP="00AE53DC">
      <w:pPr>
        <w:pStyle w:val="Heading2"/>
        <w:rPr>
          <w:shd w:val="clear" w:color="auto" w:fill="FFFFFF"/>
        </w:rPr>
      </w:pPr>
    </w:p>
    <w:p w14:paraId="7A582038" w14:textId="43613502" w:rsidR="00AE53DC" w:rsidRPr="005B513F" w:rsidRDefault="00A23A1F" w:rsidP="005B513F">
      <w:pPr>
        <w:rPr>
          <w:b/>
          <w:bCs/>
          <w:shd w:val="clear" w:color="auto" w:fill="FFFFFF"/>
        </w:rPr>
      </w:pPr>
      <w:r w:rsidRPr="005B513F">
        <w:rPr>
          <w:b/>
          <w:bCs/>
          <w:shd w:val="clear" w:color="auto" w:fill="FFFFFF"/>
        </w:rPr>
        <w:t>D</w:t>
      </w:r>
      <w:r w:rsidR="00AE53DC" w:rsidRPr="005B513F">
        <w:rPr>
          <w:b/>
          <w:bCs/>
          <w:shd w:val="clear" w:color="auto" w:fill="FFFFFF"/>
        </w:rPr>
        <w:t>ebugging</w:t>
      </w:r>
    </w:p>
    <w:p w14:paraId="10EA0FE0" w14:textId="4A88D4A0" w:rsidR="008E3319" w:rsidRPr="008E3319" w:rsidRDefault="008E3319" w:rsidP="008E3319">
      <w:pPr>
        <w:pStyle w:val="Bodycopy"/>
      </w:pPr>
      <w:r>
        <w:t xml:space="preserve">Refer to the OEA wiki for the most up to date debugging info: </w:t>
      </w:r>
      <w:hyperlink r:id="rId27" w:anchor="debugging-issues" w:history="1">
        <w:r w:rsidRPr="008E3319">
          <w:rPr>
            <w:rStyle w:val="Hyperlink"/>
          </w:rPr>
          <w:t>Debugging issues in OEA</w:t>
        </w:r>
      </w:hyperlink>
    </w:p>
    <w:p w14:paraId="6C8FA629" w14:textId="77777777" w:rsidR="008E3319" w:rsidRDefault="008E3319">
      <w:pPr>
        <w:spacing w:line="240" w:lineRule="auto"/>
        <w:rPr>
          <w:rFonts w:ascii="Segoe UI Light" w:eastAsia="Times New Roman" w:hAnsi="Segoe UI Light" w:cs="Times New Roman"/>
          <w:color w:val="0054A6" w:themeColor="text2"/>
          <w:kern w:val="36"/>
          <w:sz w:val="60"/>
          <w:szCs w:val="39"/>
        </w:rPr>
      </w:pPr>
      <w:r>
        <w:br w:type="page"/>
      </w:r>
    </w:p>
    <w:p w14:paraId="77CCD5A6" w14:textId="3DC5E930" w:rsidR="00075510" w:rsidRDefault="00075510" w:rsidP="00075510">
      <w:pPr>
        <w:pStyle w:val="Heading1"/>
      </w:pPr>
      <w:bookmarkStart w:id="3" w:name="_Toc80633424"/>
      <w:r>
        <w:lastRenderedPageBreak/>
        <w:t>2</w:t>
      </w:r>
      <w:r w:rsidRPr="003D7EBC">
        <w:t xml:space="preserve">) </w:t>
      </w:r>
      <w:r>
        <w:t>Walking through the included example</w:t>
      </w:r>
      <w:bookmarkEnd w:id="3"/>
    </w:p>
    <w:p w14:paraId="48EBAE11" w14:textId="6457A4A1" w:rsidR="00893AB7" w:rsidRDefault="00075510" w:rsidP="00BB27A0">
      <w:pPr>
        <w:rPr>
          <w:rFonts w:cs="Segoe UI"/>
        </w:rPr>
      </w:pPr>
      <w:r>
        <w:rPr>
          <w:rFonts w:cs="Segoe UI"/>
        </w:rPr>
        <w:t>2.1</w:t>
      </w:r>
      <w:r w:rsidR="00EC30F5">
        <w:rPr>
          <w:rFonts w:cs="Segoe UI"/>
        </w:rPr>
        <w:t xml:space="preserve">) </w:t>
      </w:r>
      <w:r>
        <w:rPr>
          <w:rFonts w:cs="Segoe UI"/>
        </w:rPr>
        <w:t>O</w:t>
      </w:r>
      <w:r w:rsidR="000B68B1">
        <w:rPr>
          <w:rFonts w:cs="Segoe UI"/>
        </w:rPr>
        <w:t xml:space="preserve">pen your new Synapse Workspace by clicking on the </w:t>
      </w:r>
      <w:proofErr w:type="spellStart"/>
      <w:r w:rsidR="000B68B1">
        <w:rPr>
          <w:rFonts w:cs="Segoe UI"/>
        </w:rPr>
        <w:t>url</w:t>
      </w:r>
      <w:proofErr w:type="spellEnd"/>
      <w:r w:rsidR="000B68B1">
        <w:rPr>
          <w:rFonts w:cs="Segoe UI"/>
        </w:rPr>
        <w:t xml:space="preserve"> at the end of the setup script</w:t>
      </w:r>
    </w:p>
    <w:p w14:paraId="4ACF7CB0" w14:textId="28867FF4" w:rsidR="00893AB7" w:rsidRDefault="008E3319" w:rsidP="003D7EBC">
      <w:pPr>
        <w:rPr>
          <w:rFonts w:cs="Segoe UI"/>
        </w:rPr>
      </w:pPr>
      <w:r>
        <w:rPr>
          <w:noProof/>
        </w:rPr>
        <w:drawing>
          <wp:inline distT="0" distB="0" distL="0" distR="0" wp14:anchorId="4AE77CFF" wp14:editId="5E75A746">
            <wp:extent cx="6858000" cy="129794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8"/>
                    <a:stretch>
                      <a:fillRect/>
                    </a:stretch>
                  </pic:blipFill>
                  <pic:spPr>
                    <a:xfrm>
                      <a:off x="0" y="0"/>
                      <a:ext cx="6858000" cy="1297940"/>
                    </a:xfrm>
                    <a:prstGeom prst="rect">
                      <a:avLst/>
                    </a:prstGeom>
                  </pic:spPr>
                </pic:pic>
              </a:graphicData>
            </a:graphic>
          </wp:inline>
        </w:drawing>
      </w:r>
    </w:p>
    <w:p w14:paraId="4FE962C5" w14:textId="6FBD7A2B" w:rsidR="00075510" w:rsidRDefault="00075510" w:rsidP="003D7EBC">
      <w:pPr>
        <w:rPr>
          <w:rFonts w:cs="Segoe UI"/>
        </w:rPr>
      </w:pPr>
      <w:r>
        <w:rPr>
          <w:rFonts w:cs="Segoe UI"/>
        </w:rPr>
        <w:t xml:space="preserve">or you </w:t>
      </w:r>
      <w:r w:rsidR="00AE53DC">
        <w:rPr>
          <w:rFonts w:cs="Segoe UI"/>
        </w:rPr>
        <w:t xml:space="preserve">can </w:t>
      </w:r>
      <w:r>
        <w:rPr>
          <w:rFonts w:cs="Segoe UI"/>
        </w:rPr>
        <w:t>also launch your Synapse Workspace from Azure portal</w:t>
      </w:r>
      <w:r w:rsidR="00AE53DC">
        <w:rPr>
          <w:rFonts w:cs="Segoe UI"/>
        </w:rPr>
        <w:t>, as show here:</w:t>
      </w:r>
    </w:p>
    <w:p w14:paraId="77742010" w14:textId="34D0629C" w:rsidR="00075510" w:rsidRDefault="00075510" w:rsidP="003D7EBC">
      <w:pPr>
        <w:rPr>
          <w:rFonts w:cs="Segoe UI"/>
        </w:rPr>
      </w:pPr>
      <w:r>
        <w:rPr>
          <w:noProof/>
        </w:rPr>
        <mc:AlternateContent>
          <mc:Choice Requires="wps">
            <w:drawing>
              <wp:anchor distT="0" distB="0" distL="114300" distR="114300" simplePos="0" relativeHeight="251667457" behindDoc="0" locked="0" layoutInCell="1" allowOverlap="1" wp14:anchorId="281A9A53" wp14:editId="2483CD37">
                <wp:simplePos x="0" y="0"/>
                <wp:positionH relativeFrom="column">
                  <wp:posOffset>1034491</wp:posOffset>
                </wp:positionH>
                <wp:positionV relativeFrom="paragraph">
                  <wp:posOffset>2013230</wp:posOffset>
                </wp:positionV>
                <wp:extent cx="1536192" cy="765958"/>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536192" cy="765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ABE7B1" id="Rectangle 13" o:spid="_x0000_s1026" style="position:absolute;margin-left:81.45pt;margin-top:158.5pt;width:120.95pt;height:60.3pt;z-index:2516674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" filled="f" strokecolor="red" strokeweight="2pt"/>
            </w:pict>
          </mc:Fallback>
        </mc:AlternateContent>
      </w:r>
      <w:r w:rsidR="008E3319">
        <w:rPr>
          <w:noProof/>
        </w:rPr>
        <w:drawing>
          <wp:inline distT="0" distB="0" distL="0" distR="0" wp14:anchorId="3963B916" wp14:editId="0A3CC465">
            <wp:extent cx="4171666" cy="2962656"/>
            <wp:effectExtent l="0" t="0" r="635"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9"/>
                    <a:stretch>
                      <a:fillRect/>
                    </a:stretch>
                  </pic:blipFill>
                  <pic:spPr>
                    <a:xfrm>
                      <a:off x="0" y="0"/>
                      <a:ext cx="4199521" cy="2982439"/>
                    </a:xfrm>
                    <a:prstGeom prst="rect">
                      <a:avLst/>
                    </a:prstGeom>
                  </pic:spPr>
                </pic:pic>
              </a:graphicData>
            </a:graphic>
          </wp:inline>
        </w:drawing>
      </w:r>
    </w:p>
    <w:p w14:paraId="0601CFE4" w14:textId="10A4946E" w:rsidR="000B68B1" w:rsidRDefault="000B68B1" w:rsidP="003D7EBC">
      <w:pPr>
        <w:rPr>
          <w:rFonts w:cs="Segoe UI"/>
        </w:rPr>
      </w:pPr>
    </w:p>
    <w:p w14:paraId="4B4A4013" w14:textId="31F8B10F" w:rsidR="000B68B1" w:rsidRDefault="00075510" w:rsidP="008E3319">
      <w:pPr>
        <w:rPr>
          <w:rFonts w:cs="Segoe UI"/>
        </w:rPr>
      </w:pPr>
      <w:r>
        <w:rPr>
          <w:rFonts w:cs="Segoe UI"/>
        </w:rPr>
        <w:t>2.2</w:t>
      </w:r>
      <w:r w:rsidR="000B68B1">
        <w:rPr>
          <w:rFonts w:cs="Segoe UI"/>
        </w:rPr>
        <w:t xml:space="preserve">) </w:t>
      </w:r>
      <w:r w:rsidR="008E3319">
        <w:rPr>
          <w:rFonts w:cs="Segoe UI"/>
        </w:rPr>
        <w:t xml:space="preserve">Once in Synapse Studio, click on the Develop icon in the left nav, then select the </w:t>
      </w:r>
      <w:proofErr w:type="spellStart"/>
      <w:r w:rsidR="00D32D3F">
        <w:rPr>
          <w:rFonts w:cs="Segoe UI"/>
        </w:rPr>
        <w:t>ContosoISD_example</w:t>
      </w:r>
      <w:proofErr w:type="spellEnd"/>
      <w:r w:rsidR="00D32D3F">
        <w:rPr>
          <w:rFonts w:cs="Segoe UI"/>
        </w:rPr>
        <w:t xml:space="preserve"> notebook</w:t>
      </w:r>
    </w:p>
    <w:p w14:paraId="5F55FFAD" w14:textId="60BE7911" w:rsidR="000B68B1" w:rsidRDefault="0000103A" w:rsidP="003D7EBC">
      <w:pPr>
        <w:rPr>
          <w:rFonts w:cs="Segoe UI"/>
        </w:rPr>
      </w:pPr>
      <w:r w:rsidRPr="0000103A">
        <w:rPr>
          <w:rFonts w:cs="Segoe UI"/>
          <w:noProof/>
        </w:rPr>
        <w:drawing>
          <wp:inline distT="0" distB="0" distL="0" distR="0" wp14:anchorId="06376EA6" wp14:editId="30615184">
            <wp:extent cx="5835920" cy="2632108"/>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0"/>
                    <a:stretch>
                      <a:fillRect/>
                    </a:stretch>
                  </pic:blipFill>
                  <pic:spPr>
                    <a:xfrm>
                      <a:off x="0" y="0"/>
                      <a:ext cx="5886942" cy="2655120"/>
                    </a:xfrm>
                    <a:prstGeom prst="rect">
                      <a:avLst/>
                    </a:prstGeom>
                  </pic:spPr>
                </pic:pic>
              </a:graphicData>
            </a:graphic>
          </wp:inline>
        </w:drawing>
      </w:r>
    </w:p>
    <w:p w14:paraId="25C962DF" w14:textId="77777777" w:rsidR="00BB27A0" w:rsidRDefault="00BB27A0" w:rsidP="003D7EBC">
      <w:pPr>
        <w:rPr>
          <w:rFonts w:cs="Segoe UI"/>
        </w:rPr>
      </w:pPr>
    </w:p>
    <w:p w14:paraId="6D5A7A21" w14:textId="375FE28D" w:rsidR="000B68B1" w:rsidRDefault="00075510" w:rsidP="003D7EBC">
      <w:pPr>
        <w:rPr>
          <w:rFonts w:cs="Segoe UI"/>
        </w:rPr>
      </w:pPr>
      <w:r>
        <w:rPr>
          <w:rFonts w:cs="Segoe UI"/>
        </w:rPr>
        <w:t>2.3</w:t>
      </w:r>
      <w:r w:rsidR="000B68B1">
        <w:rPr>
          <w:rFonts w:cs="Segoe UI"/>
        </w:rPr>
        <w:t xml:space="preserve">) </w:t>
      </w:r>
      <w:r w:rsidR="00D32D3F">
        <w:rPr>
          <w:rFonts w:cs="Segoe UI"/>
        </w:rPr>
        <w:t>Now follow the directions in that notebook to land test data into your data lake, process that data, and view the data in desktop Power BI.</w:t>
      </w:r>
    </w:p>
    <w:p w14:paraId="4FD05223" w14:textId="2CAD4984" w:rsidR="000B68B1" w:rsidRDefault="000B68B1" w:rsidP="003D7EBC">
      <w:pPr>
        <w:rPr>
          <w:rFonts w:cs="Segoe UI"/>
        </w:rPr>
      </w:pPr>
    </w:p>
    <w:p w14:paraId="5F961985" w14:textId="7FB8B1C8" w:rsidR="00D32D3F" w:rsidRPr="00D32D3F" w:rsidRDefault="000B68B1" w:rsidP="00D32D3F">
      <w:pPr>
        <w:rPr>
          <w:rFonts w:cs="Segoe UI"/>
        </w:rPr>
      </w:pPr>
      <w:r>
        <w:rPr>
          <w:rFonts w:cs="Segoe UI"/>
        </w:rPr>
        <w:t xml:space="preserve"> </w:t>
      </w:r>
    </w:p>
    <w:p w14:paraId="600D2FE1" w14:textId="76A51E74" w:rsidR="00D32D3F" w:rsidRDefault="00893021" w:rsidP="00D32D3F">
      <w:pPr>
        <w:pStyle w:val="Heading1"/>
      </w:pPr>
      <w:bookmarkStart w:id="4" w:name="_Toc80633425"/>
      <w:r>
        <w:lastRenderedPageBreak/>
        <w:t>3</w:t>
      </w:r>
      <w:r w:rsidRPr="003D7EBC">
        <w:t xml:space="preserve">) </w:t>
      </w:r>
      <w:r w:rsidR="00D32D3F">
        <w:t>More about Synapse Studio</w:t>
      </w:r>
      <w:bookmarkEnd w:id="4"/>
    </w:p>
    <w:p w14:paraId="05B2459A" w14:textId="0FC0D9C3" w:rsidR="00073674" w:rsidRDefault="00073674" w:rsidP="00D32D3F">
      <w:pPr>
        <w:pStyle w:val="Bodycopy"/>
      </w:pPr>
      <w:r>
        <w:t>OEA is built to leverage the power of Azure Synapse, and the central tool for working in Azure Synapse is Synapse Studio.</w:t>
      </w:r>
    </w:p>
    <w:p w14:paraId="64DE98CA" w14:textId="433A0920" w:rsidR="00D32D3F" w:rsidRDefault="00073674" w:rsidP="00073674">
      <w:pPr>
        <w:pStyle w:val="Bodycopy"/>
      </w:pPr>
      <w:r>
        <w:t xml:space="preserve">Here’s a brief online lesson on the basics of Synapse Studio: </w:t>
      </w:r>
      <w:hyperlink r:id="rId31" w:history="1">
        <w:r w:rsidR="00D32D3F" w:rsidRPr="00D32D3F">
          <w:rPr>
            <w:rStyle w:val="Hyperlink"/>
          </w:rPr>
          <w:t>Explore Azure Synapse Studio</w:t>
        </w:r>
      </w:hyperlink>
    </w:p>
    <w:p w14:paraId="00A16326" w14:textId="6BAA7082" w:rsidR="00D32D3F" w:rsidRPr="00D32D3F" w:rsidRDefault="00D32D3F" w:rsidP="00D32D3F">
      <w:pPr>
        <w:pStyle w:val="Bodycopy"/>
      </w:pPr>
      <w:r>
        <w:rPr>
          <w:noProof/>
        </w:rPr>
        <w:drawing>
          <wp:inline distT="0" distB="0" distL="0" distR="0" wp14:anchorId="04AB2B95" wp14:editId="63E935DE">
            <wp:extent cx="6056985" cy="35052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0072" cy="3506987"/>
                    </a:xfrm>
                    <a:prstGeom prst="rect">
                      <a:avLst/>
                    </a:prstGeom>
                  </pic:spPr>
                </pic:pic>
              </a:graphicData>
            </a:graphic>
          </wp:inline>
        </w:drawing>
      </w:r>
    </w:p>
    <w:p w14:paraId="2F9F1587" w14:textId="3FF03B15" w:rsidR="00893021" w:rsidRDefault="00D32D3F" w:rsidP="00D32D3F">
      <w:pPr>
        <w:pStyle w:val="Heading1"/>
      </w:pPr>
      <w:r>
        <w:t xml:space="preserve"> </w:t>
      </w:r>
    </w:p>
    <w:p w14:paraId="05B656D8" w14:textId="77777777" w:rsidR="00893021" w:rsidRPr="00893021" w:rsidRDefault="00893021">
      <w:pPr>
        <w:spacing w:line="240" w:lineRule="auto"/>
      </w:pPr>
    </w:p>
    <w:p w14:paraId="52AE04CB" w14:textId="77777777" w:rsidR="00893021" w:rsidRDefault="00893021">
      <w:pPr>
        <w:spacing w:line="240" w:lineRule="auto"/>
        <w:rPr>
          <w:rFonts w:ascii="Segoe UI Light" w:eastAsia="Times New Roman" w:hAnsi="Segoe UI Light" w:cs="Times New Roman"/>
          <w:color w:val="0054A6" w:themeColor="text2"/>
          <w:kern w:val="36"/>
          <w:sz w:val="60"/>
          <w:szCs w:val="39"/>
        </w:rPr>
      </w:pPr>
      <w:r>
        <w:br w:type="page"/>
      </w:r>
    </w:p>
    <w:p w14:paraId="65E5CB81" w14:textId="6E65CE73" w:rsidR="00D20593" w:rsidRDefault="00893021" w:rsidP="00D20593">
      <w:pPr>
        <w:pStyle w:val="Heading1"/>
      </w:pPr>
      <w:bookmarkStart w:id="5" w:name="_Toc80633426"/>
      <w:r>
        <w:lastRenderedPageBreak/>
        <w:t>4</w:t>
      </w:r>
      <w:r w:rsidR="00D20593" w:rsidRPr="003D7EBC">
        <w:t xml:space="preserve">) </w:t>
      </w:r>
      <w:r w:rsidR="006477CE">
        <w:t>Power BI dashboard examples</w:t>
      </w:r>
      <w:bookmarkEnd w:id="5"/>
    </w:p>
    <w:p w14:paraId="3B3C36D2" w14:textId="621ECC6A" w:rsidR="006477CE" w:rsidRDefault="006477CE" w:rsidP="006477CE">
      <w:pPr>
        <w:pStyle w:val="Bodycopy"/>
      </w:pPr>
      <w:r>
        <w:t>The previous section demonstrated the steps needed for a complete setup with a test environment and test data.</w:t>
      </w:r>
    </w:p>
    <w:p w14:paraId="5294EDDA" w14:textId="650CAAB8" w:rsidR="000C2738" w:rsidRDefault="000C2738" w:rsidP="006477CE">
      <w:pPr>
        <w:pStyle w:val="Bodycopy"/>
      </w:pPr>
      <w:r>
        <w:t xml:space="preserve">This section will demonstrate how to open the example Power BI dashboards in Power BI desktop and connect to the data lake in your test environment via SQL On-Demand. You will need to have Power BI Desktop installed on your computer to complete this section (Power BI Desktop is free to download and free to use – it can be </w:t>
      </w:r>
      <w:hyperlink r:id="rId33" w:history="1">
        <w:r w:rsidRPr="000C2738">
          <w:rPr>
            <w:rStyle w:val="Hyperlink"/>
          </w:rPr>
          <w:t>downloaded from here</w:t>
        </w:r>
      </w:hyperlink>
      <w:r>
        <w:t>).</w:t>
      </w:r>
    </w:p>
    <w:p w14:paraId="4928C967" w14:textId="139D7EE7" w:rsidR="000C2738" w:rsidRDefault="000C2738" w:rsidP="006477CE">
      <w:pPr>
        <w:pStyle w:val="Bodycopy"/>
      </w:pPr>
      <w:r>
        <w:t xml:space="preserve">3.1) </w:t>
      </w:r>
      <w:r w:rsidR="00073674">
        <w:t xml:space="preserve">Download and then open this </w:t>
      </w:r>
      <w:proofErr w:type="spellStart"/>
      <w:r w:rsidR="00073674">
        <w:t>pbix</w:t>
      </w:r>
      <w:proofErr w:type="spellEnd"/>
      <w:r w:rsidR="00073674">
        <w:t xml:space="preserve"> file from the OEA </w:t>
      </w:r>
      <w:proofErr w:type="spellStart"/>
      <w:r w:rsidR="00073674">
        <w:t>github</w:t>
      </w:r>
      <w:proofErr w:type="spellEnd"/>
      <w:r w:rsidR="00073674">
        <w:t xml:space="preserve"> repo: </w:t>
      </w:r>
      <w:hyperlink r:id="rId34" w:history="1">
        <w:proofErr w:type="spellStart"/>
        <w:r w:rsidR="00073674" w:rsidRPr="00073674">
          <w:rPr>
            <w:rStyle w:val="Hyperlink"/>
          </w:rPr>
          <w:t>techInequityDashboardContoso</w:t>
        </w:r>
        <w:proofErr w:type="spellEnd"/>
        <w:r w:rsidR="00073674" w:rsidRPr="00073674">
          <w:rPr>
            <w:rStyle w:val="Hyperlink"/>
          </w:rPr>
          <w:t xml:space="preserve"> v2.pbix</w:t>
        </w:r>
      </w:hyperlink>
    </w:p>
    <w:p w14:paraId="08D7CE5C" w14:textId="1113AE22" w:rsidR="00073674" w:rsidRDefault="00073674" w:rsidP="006477CE">
      <w:pPr>
        <w:pStyle w:val="Bodycopy"/>
      </w:pPr>
      <w:r>
        <w:rPr>
          <w:noProof/>
        </w:rPr>
        <w:drawing>
          <wp:inline distT="0" distB="0" distL="0" distR="0" wp14:anchorId="3B0C1948" wp14:editId="4F5DB350">
            <wp:extent cx="5862269" cy="329915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0321" cy="3309314"/>
                    </a:xfrm>
                    <a:prstGeom prst="rect">
                      <a:avLst/>
                    </a:prstGeom>
                  </pic:spPr>
                </pic:pic>
              </a:graphicData>
            </a:graphic>
          </wp:inline>
        </w:drawing>
      </w:r>
    </w:p>
    <w:p w14:paraId="758DC933" w14:textId="3D2FBDC1" w:rsidR="000C2738" w:rsidRDefault="00073674" w:rsidP="00BA05A0">
      <w:pPr>
        <w:pStyle w:val="Bodycopy"/>
      </w:pPr>
      <w:r>
        <w:t>3.2) The data you see was included with the report.</w:t>
      </w:r>
      <w:r w:rsidR="000C2738">
        <w:t xml:space="preserve"> Now click on File -&gt; Options and Settings -&gt; Data source settings</w:t>
      </w:r>
      <w:r w:rsidR="00443A44">
        <w:t>, and on the next screen click on “Change Source”</w:t>
      </w:r>
    </w:p>
    <w:p w14:paraId="7D1D50EC" w14:textId="162BB3F1" w:rsidR="000C2738" w:rsidRDefault="000C2738" w:rsidP="00BA05A0">
      <w:pPr>
        <w:pStyle w:val="Bodycopy"/>
      </w:pPr>
      <w:r>
        <w:rPr>
          <w:noProof/>
        </w:rPr>
        <w:drawing>
          <wp:inline distT="0" distB="0" distL="0" distR="0" wp14:anchorId="27B681AD" wp14:editId="6FF7F2D4">
            <wp:extent cx="3830128" cy="1830659"/>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36"/>
                    <a:stretch>
                      <a:fillRect/>
                    </a:stretch>
                  </pic:blipFill>
                  <pic:spPr>
                    <a:xfrm>
                      <a:off x="0" y="0"/>
                      <a:ext cx="3844479" cy="1837518"/>
                    </a:xfrm>
                    <a:prstGeom prst="rect">
                      <a:avLst/>
                    </a:prstGeom>
                  </pic:spPr>
                </pic:pic>
              </a:graphicData>
            </a:graphic>
          </wp:inline>
        </w:drawing>
      </w:r>
    </w:p>
    <w:p w14:paraId="32CD8A3F" w14:textId="77777777" w:rsidR="00A00B5A" w:rsidRDefault="00A00B5A">
      <w:pPr>
        <w:spacing w:line="240" w:lineRule="auto"/>
        <w:rPr>
          <w:rFonts w:eastAsia="Times New Roman" w:cs="Times New Roman"/>
          <w:szCs w:val="20"/>
        </w:rPr>
      </w:pPr>
      <w:r>
        <w:br w:type="page"/>
      </w:r>
    </w:p>
    <w:p w14:paraId="25A2E105" w14:textId="7866232F" w:rsidR="000C2738" w:rsidRDefault="000C2738" w:rsidP="00BA05A0">
      <w:pPr>
        <w:pStyle w:val="Bodycopy"/>
      </w:pPr>
      <w:r>
        <w:lastRenderedPageBreak/>
        <w:t>3.</w:t>
      </w:r>
      <w:r w:rsidR="00A00B5A">
        <w:t>3</w:t>
      </w:r>
      <w:r>
        <w:t xml:space="preserve">) </w:t>
      </w:r>
      <w:r w:rsidR="00443A44">
        <w:t xml:space="preserve">In order to get the right </w:t>
      </w:r>
      <w:proofErr w:type="spellStart"/>
      <w:r w:rsidR="00443A44">
        <w:t>url</w:t>
      </w:r>
      <w:proofErr w:type="spellEnd"/>
      <w:r w:rsidR="00443A44">
        <w:t xml:space="preserve"> for your server, go to portal.azure.com and navigate to your Synapse instance. You need to copy the value for “Serverless SQL endpoint”. </w:t>
      </w:r>
    </w:p>
    <w:p w14:paraId="1B89960B" w14:textId="6B52B0B2" w:rsidR="00443A44" w:rsidRDefault="00A00B5A" w:rsidP="00BA05A0">
      <w:pPr>
        <w:pStyle w:val="Bodycopy"/>
      </w:pPr>
      <w:r>
        <w:rPr>
          <w:noProof/>
        </w:rPr>
        <mc:AlternateContent>
          <mc:Choice Requires="wps">
            <w:drawing>
              <wp:anchor distT="0" distB="0" distL="114300" distR="114300" simplePos="0" relativeHeight="251674625" behindDoc="0" locked="0" layoutInCell="1" allowOverlap="1" wp14:anchorId="16A65145" wp14:editId="6BF504DE">
                <wp:simplePos x="0" y="0"/>
                <wp:positionH relativeFrom="column">
                  <wp:posOffset>4597602</wp:posOffset>
                </wp:positionH>
                <wp:positionV relativeFrom="paragraph">
                  <wp:posOffset>1416736</wp:posOffset>
                </wp:positionV>
                <wp:extent cx="2106727" cy="204317"/>
                <wp:effectExtent l="0" t="0" r="27305" b="24765"/>
                <wp:wrapNone/>
                <wp:docPr id="37" name="Rectangle 37"/>
                <wp:cNvGraphicFramePr/>
                <a:graphic xmlns:a="http://schemas.openxmlformats.org/drawingml/2006/main">
                  <a:graphicData uri="http://schemas.microsoft.com/office/word/2010/wordprocessingShape">
                    <wps:wsp>
                      <wps:cNvSpPr/>
                      <wps:spPr>
                        <a:xfrm>
                          <a:off x="0" y="0"/>
                          <a:ext cx="2106727" cy="204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F3CFB" id="Rectangle 37" o:spid="_x0000_s1026" style="position:absolute;margin-left:362pt;margin-top:111.55pt;width:165.9pt;height:16.1pt;z-index:2516746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" filled="f" strokecolor="red" strokeweight="2pt"/>
            </w:pict>
          </mc:Fallback>
        </mc:AlternateContent>
      </w:r>
      <w:r>
        <w:rPr>
          <w:noProof/>
        </w:rPr>
        <w:drawing>
          <wp:inline distT="0" distB="0" distL="0" distR="0" wp14:anchorId="433A1784" wp14:editId="76AF5C63">
            <wp:extent cx="6858000" cy="286321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7"/>
                    <a:stretch>
                      <a:fillRect/>
                    </a:stretch>
                  </pic:blipFill>
                  <pic:spPr>
                    <a:xfrm>
                      <a:off x="0" y="0"/>
                      <a:ext cx="6858000" cy="2863215"/>
                    </a:xfrm>
                    <a:prstGeom prst="rect">
                      <a:avLst/>
                    </a:prstGeom>
                  </pic:spPr>
                </pic:pic>
              </a:graphicData>
            </a:graphic>
          </wp:inline>
        </w:drawing>
      </w:r>
    </w:p>
    <w:p w14:paraId="52DEFAA8" w14:textId="50A315E3" w:rsidR="00443A44" w:rsidRDefault="00443A44" w:rsidP="00BA05A0">
      <w:pPr>
        <w:pStyle w:val="Bodycopy"/>
      </w:pPr>
      <w:r>
        <w:t>3.5) Enter the value you retrieved in the previous step in the textbox for “Server”</w:t>
      </w:r>
      <w:r w:rsidR="00B7748D">
        <w:t>, and for “Database” enter “s2_</w:t>
      </w:r>
      <w:r w:rsidR="00A00B5A">
        <w:t>contosoisd</w:t>
      </w:r>
      <w:r w:rsidR="00B7748D">
        <w:t xml:space="preserve">”, then click </w:t>
      </w:r>
      <w:r w:rsidR="008C27A3">
        <w:t>“Edit Permissions”</w:t>
      </w:r>
    </w:p>
    <w:p w14:paraId="193197EB" w14:textId="05FEFD52" w:rsidR="00443A44" w:rsidRDefault="00443A44" w:rsidP="00BA05A0">
      <w:pPr>
        <w:pStyle w:val="Bodycopy"/>
      </w:pPr>
      <w:r>
        <w:rPr>
          <w:noProof/>
        </w:rPr>
        <w:drawing>
          <wp:inline distT="0" distB="0" distL="0" distR="0" wp14:anchorId="21606B34" wp14:editId="6D61D387">
            <wp:extent cx="5443268" cy="3311825"/>
            <wp:effectExtent l="0" t="0" r="508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8"/>
                    <a:stretch>
                      <a:fillRect/>
                    </a:stretch>
                  </pic:blipFill>
                  <pic:spPr>
                    <a:xfrm>
                      <a:off x="0" y="0"/>
                      <a:ext cx="5449407" cy="3315560"/>
                    </a:xfrm>
                    <a:prstGeom prst="rect">
                      <a:avLst/>
                    </a:prstGeom>
                  </pic:spPr>
                </pic:pic>
              </a:graphicData>
            </a:graphic>
          </wp:inline>
        </w:drawing>
      </w:r>
    </w:p>
    <w:p w14:paraId="62AB640B" w14:textId="77777777" w:rsidR="005137FD" w:rsidRDefault="005137FD" w:rsidP="00BA05A0">
      <w:pPr>
        <w:pStyle w:val="Bodycopy"/>
      </w:pPr>
    </w:p>
    <w:p w14:paraId="2248F960" w14:textId="19D6DB65" w:rsidR="008C27A3" w:rsidRDefault="008C27A3" w:rsidP="00BA05A0">
      <w:pPr>
        <w:pStyle w:val="Bodycopy"/>
      </w:pPr>
      <w:r>
        <w:t>3.6) Click “Edit”, and in the next window click “Microsoft account”, then click “Sign in”, and complete the sign in process with the credentials for the user that has access to the Synapse workspace.</w:t>
      </w:r>
    </w:p>
    <w:p w14:paraId="5909AAA3" w14:textId="73F8BE91" w:rsidR="008C27A3" w:rsidRDefault="008C27A3" w:rsidP="00BA05A0">
      <w:pPr>
        <w:pStyle w:val="Bodycopy"/>
      </w:pPr>
      <w:r>
        <w:t>Then click on “Save”, followed by “OK”, followed by “Close”, and then click on “Apply changes”.</w:t>
      </w:r>
    </w:p>
    <w:p w14:paraId="610FE0D4" w14:textId="1B8B8C32" w:rsidR="00B7748D" w:rsidRPr="00564640" w:rsidRDefault="00B7748D">
      <w:pPr>
        <w:spacing w:line="240" w:lineRule="auto"/>
      </w:pPr>
      <w:r>
        <w:br w:type="page"/>
      </w:r>
    </w:p>
    <w:p w14:paraId="604E2157" w14:textId="44A60D10" w:rsidR="00BA05A0" w:rsidRDefault="00893021" w:rsidP="00BA05A0">
      <w:pPr>
        <w:pStyle w:val="Heading1"/>
      </w:pPr>
      <w:bookmarkStart w:id="6" w:name="_Toc80633427"/>
      <w:r>
        <w:lastRenderedPageBreak/>
        <w:t>5</w:t>
      </w:r>
      <w:r w:rsidR="00BA05A0" w:rsidRPr="003D7EBC">
        <w:t xml:space="preserve">) </w:t>
      </w:r>
      <w:r w:rsidR="00BA05A0">
        <w:t>Connect</w:t>
      </w:r>
      <w:r w:rsidR="00BA05A0" w:rsidRPr="003D7EBC">
        <w:t xml:space="preserve"> </w:t>
      </w:r>
      <w:r w:rsidR="00BA05A0">
        <w:t>Power BI workspace</w:t>
      </w:r>
      <w:bookmarkEnd w:id="6"/>
    </w:p>
    <w:p w14:paraId="68CC9D16" w14:textId="29D0FC71" w:rsidR="005137FD" w:rsidRDefault="005137FD" w:rsidP="00BA05A0">
      <w:pPr>
        <w:pStyle w:val="Bodycopy"/>
      </w:pPr>
      <w:r>
        <w:t xml:space="preserve">If you have a Power BI </w:t>
      </w:r>
      <w:r w:rsidR="00D32D3F">
        <w:t>Premium license</w:t>
      </w:r>
      <w:r>
        <w:t xml:space="preserve">, you have the option of connecting a </w:t>
      </w:r>
      <w:proofErr w:type="gramStart"/>
      <w:r>
        <w:t>cloud based</w:t>
      </w:r>
      <w:proofErr w:type="gramEnd"/>
      <w:r>
        <w:t xml:space="preserve"> Power BI workspace to Synapse.</w:t>
      </w:r>
    </w:p>
    <w:p w14:paraId="0028DFAA" w14:textId="2DE29721" w:rsidR="00BA05A0" w:rsidRDefault="00BA05A0" w:rsidP="00BA05A0">
      <w:pPr>
        <w:pStyle w:val="Bodycopy"/>
      </w:pPr>
      <w:r>
        <w:t>To connect your Power BI workspace to Synapse so that it is accessible from with Synapse studio, login to Synapse studio and click on “Manage”, then select “Linked services”, then click on “Connect to Power BI” and complete the form with the connection info to your Power BI workspace.</w:t>
      </w:r>
    </w:p>
    <w:p w14:paraId="515CE4CE" w14:textId="479145B8" w:rsidR="00BA05A0" w:rsidRDefault="00BA05A0" w:rsidP="00BA05A0">
      <w:pPr>
        <w:pStyle w:val="Bodycopy"/>
      </w:pPr>
      <w:r>
        <w:rPr>
          <w:noProof/>
        </w:rPr>
        <w:drawing>
          <wp:inline distT="0" distB="0" distL="0" distR="0" wp14:anchorId="1304A7CE" wp14:editId="0AE9D4B1">
            <wp:extent cx="5756744" cy="22552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9"/>
                    <a:stretch>
                      <a:fillRect/>
                    </a:stretch>
                  </pic:blipFill>
                  <pic:spPr>
                    <a:xfrm>
                      <a:off x="0" y="0"/>
                      <a:ext cx="5767354" cy="2259415"/>
                    </a:xfrm>
                    <a:prstGeom prst="rect">
                      <a:avLst/>
                    </a:prstGeom>
                  </pic:spPr>
                </pic:pic>
              </a:graphicData>
            </a:graphic>
          </wp:inline>
        </w:drawing>
      </w:r>
    </w:p>
    <w:p w14:paraId="2B2C7F42" w14:textId="46C9FE51" w:rsidR="00BA05A0" w:rsidRDefault="00BA05A0" w:rsidP="00BA05A0">
      <w:pPr>
        <w:pStyle w:val="Bodycopy"/>
      </w:pPr>
    </w:p>
    <w:p w14:paraId="671ACC0F" w14:textId="0D79519C" w:rsidR="000136D9" w:rsidRPr="000136D9" w:rsidRDefault="00BA05A0" w:rsidP="00BA05A0">
      <w:pPr>
        <w:pStyle w:val="Bodycopy"/>
        <w:rPr>
          <w:color w:val="0000FF" w:themeColor="hyperlink"/>
          <w:u w:val="single"/>
        </w:rPr>
      </w:pPr>
      <w:r>
        <w:t xml:space="preserve">For more details see: </w:t>
      </w:r>
      <w:hyperlink r:id="rId40" w:history="1">
        <w:r w:rsidRPr="00BA05A0">
          <w:rPr>
            <w:rStyle w:val="Hyperlink"/>
          </w:rPr>
          <w:t>Linking a Power BI workspace to a Synapse workspace</w:t>
        </w:r>
      </w:hyperlink>
    </w:p>
    <w:p w14:paraId="5787D3D6" w14:textId="6B0B8B02" w:rsidR="008E43AD" w:rsidRDefault="000136D9" w:rsidP="00BA05A0">
      <w:pPr>
        <w:pStyle w:val="Bodycopy"/>
        <w:rPr>
          <w:rStyle w:val="Hyperlink"/>
        </w:rPr>
      </w:pPr>
      <w:r>
        <w:t xml:space="preserve">For more information about what Power BI licenses are needed for a given scenario, see: </w:t>
      </w:r>
      <w:hyperlink r:id="rId41" w:anchor=":~:text=Add%20Power%20BI%20Premium%20to%20be%20able%20to,finance%20team%2C%20providing%20larger%20scale%20and%20greater%20performance" w:history="1">
        <w:r>
          <w:rPr>
            <w:rStyle w:val="Hyperlink"/>
          </w:rPr>
          <w:t>Power BI Premium FAQ - Power BI | Microsoft Docs</w:t>
        </w:r>
      </w:hyperlink>
    </w:p>
    <w:p w14:paraId="34E0BBBF" w14:textId="77777777" w:rsidR="006A43AD" w:rsidRDefault="006A43AD" w:rsidP="00BA05A0">
      <w:pPr>
        <w:pStyle w:val="Bodycopy"/>
      </w:pPr>
    </w:p>
    <w:p w14:paraId="75D4FC11" w14:textId="77777777" w:rsidR="00893AB7" w:rsidRDefault="00893AB7" w:rsidP="00893AB7">
      <w:pPr>
        <w:pStyle w:val="Bodycopy"/>
      </w:pPr>
    </w:p>
    <w:p w14:paraId="4AD26F54" w14:textId="0605D857" w:rsidR="00434301" w:rsidRDefault="00434301" w:rsidP="00893AB7">
      <w:pPr>
        <w:pStyle w:val="Bodycopy"/>
      </w:pPr>
    </w:p>
    <w:p w14:paraId="730CDBD0" w14:textId="5688AF94" w:rsidR="006A43AD" w:rsidRDefault="00CD4F18">
      <w:pPr>
        <w:spacing w:line="240" w:lineRule="auto"/>
        <w:rPr>
          <w:rFonts w:ascii="Segoe UI Light" w:eastAsia="Times New Roman" w:hAnsi="Segoe UI Light" w:cs="Times New Roman"/>
          <w:color w:val="0054A6" w:themeColor="text2"/>
          <w:kern w:val="36"/>
          <w:sz w:val="60"/>
          <w:szCs w:val="39"/>
        </w:rPr>
      </w:pPr>
      <w:r>
        <w:br w:type="page"/>
      </w:r>
    </w:p>
    <w:p w14:paraId="29492785" w14:textId="59510DFC" w:rsidR="00434301" w:rsidRDefault="00A00B5A" w:rsidP="00434301">
      <w:pPr>
        <w:pStyle w:val="Heading1"/>
      </w:pPr>
      <w:bookmarkStart w:id="7" w:name="_Toc80633428"/>
      <w:r>
        <w:lastRenderedPageBreak/>
        <w:t>6</w:t>
      </w:r>
      <w:r w:rsidR="00434301">
        <w:t>) Privacy and Security</w:t>
      </w:r>
      <w:bookmarkEnd w:id="7"/>
    </w:p>
    <w:p w14:paraId="36CF1092" w14:textId="78EBFDF1" w:rsidR="00434301" w:rsidRDefault="00434301" w:rsidP="00434301">
      <w:pPr>
        <w:pStyle w:val="Bodycopy"/>
      </w:pPr>
      <w:r>
        <w:t xml:space="preserve">At the storage level, data protection comes from </w:t>
      </w:r>
      <w:hyperlink r:id="rId42" w:history="1">
        <w:r w:rsidRPr="00434301">
          <w:rPr>
            <w:rStyle w:val="Hyperlink"/>
          </w:rPr>
          <w:t>Azure's automatic data encryption</w:t>
        </w:r>
      </w:hyperlink>
      <w:r>
        <w:t>. Data in the data lake is automatically encrypted as it is written to storage using 256-bit AES encryption, and automatically decrypted as it is read from storage from an authorized source.</w:t>
      </w:r>
    </w:p>
    <w:p w14:paraId="0F8CA225" w14:textId="6161BCF2" w:rsidR="00312F15" w:rsidRDefault="00434301" w:rsidP="00434301">
      <w:pPr>
        <w:pStyle w:val="Bodycopy"/>
      </w:pPr>
      <w:r>
        <w:t xml:space="preserve">Security of access is provided </w:t>
      </w:r>
      <w:r w:rsidR="00312F15">
        <w:t xml:space="preserve">at the storage level </w:t>
      </w:r>
      <w:r>
        <w:t xml:space="preserve">through the use of </w:t>
      </w:r>
      <w:hyperlink r:id="rId43" w:history="1">
        <w:r w:rsidRPr="00CD4F18">
          <w:rPr>
            <w:rStyle w:val="Hyperlink"/>
          </w:rPr>
          <w:t>Security Groups within Azure Active Directory</w:t>
        </w:r>
      </w:hyperlink>
      <w:r>
        <w:t>, allowing the Global Admin to grant the minimum access necessary for specific groups of users to specific zones within the data lake based on the access needed for a given use case. Through this use of role-based access control (RBAC) at the storage level, access is controlled regardless of the tools used to query or analyze the data. Furthermore, using RBAC to set up the minimum access necessary for a new group of users or for a specific use case is straightforward and easily maintained.</w:t>
      </w:r>
      <w:r w:rsidR="00312F15">
        <w:t xml:space="preserve"> Additional permissions can be set at the SQL level for finer-grained control over access. See </w:t>
      </w:r>
      <w:hyperlink r:id="rId44" w:history="1">
        <w:r w:rsidR="00312F15" w:rsidRPr="00312F15">
          <w:rPr>
            <w:rStyle w:val="Hyperlink"/>
          </w:rPr>
          <w:t>Securing access to ADLS files using Synapse SQL permission model</w:t>
        </w:r>
      </w:hyperlink>
      <w:r w:rsidR="00312F15">
        <w:t xml:space="preserve"> for more info.</w:t>
      </w:r>
    </w:p>
    <w:p w14:paraId="4E4ADFD3" w14:textId="4EBB723B" w:rsidR="00434301" w:rsidRDefault="00CD4F18" w:rsidP="00434301">
      <w:pPr>
        <w:pStyle w:val="Bodycopy"/>
      </w:pPr>
      <w:r>
        <w:t xml:space="preserve">In the </w:t>
      </w:r>
      <w:r w:rsidR="00B15700">
        <w:t>OEA</w:t>
      </w:r>
      <w:r>
        <w:t xml:space="preserve"> architecture, d</w:t>
      </w:r>
      <w:r w:rsidR="00434301">
        <w:t xml:space="preserve">ata privacy is guarded by first reducing what data is made available - that is, reducing the data set to that which is needed for a given use case. In addition, the data is pseudonymized to protect personally identifiable information (PII). Pseudonymization is </w:t>
      </w:r>
      <w:hyperlink r:id="rId45" w:history="1">
        <w:r w:rsidR="00434301" w:rsidRPr="00CD4F18">
          <w:rPr>
            <w:rStyle w:val="Hyperlink"/>
          </w:rPr>
          <w:t>defined in the GDPR</w:t>
        </w:r>
      </w:hyperlink>
      <w:r w:rsidR="00434301">
        <w:t xml:space="preserve"> as "the processing of personal data in such a manner that the personal data can no longer be attributed to a specific data subject without the use of additional information, provided that such additional information is kept separately"</w:t>
      </w:r>
      <w:r w:rsidR="00A00B5A">
        <w:t xml:space="preserve">. Additional info regarding best practices on the use of pseudonymization in a data lake see: </w:t>
      </w:r>
      <w:hyperlink r:id="rId46" w:history="1">
        <w:r w:rsidR="00A00B5A" w:rsidRPr="00A00B5A">
          <w:rPr>
            <w:rStyle w:val="Hyperlink"/>
          </w:rPr>
          <w:t>Best practices: GDPR and CCPA compliance using Delta Lake</w:t>
        </w:r>
      </w:hyperlink>
    </w:p>
    <w:p w14:paraId="1108F4F3" w14:textId="193C2148" w:rsidR="00A00B5A" w:rsidRDefault="00A00B5A" w:rsidP="00434301">
      <w:pPr>
        <w:pStyle w:val="Bodycopy"/>
      </w:pPr>
      <w:r>
        <w:t xml:space="preserve">With the OEA framework, the data lake is structured to have 3 </w:t>
      </w:r>
      <w:r w:rsidR="005B513F">
        <w:t xml:space="preserve">conceptual stages – which reflect a common data lake architecture in which the first stage is for raw data, the second stage is for query-ready data, and the third stage is for report ready data. Each stage in the data lake is comprised of Azure storage containers. Containers with the “p” suffix signify that they contain </w:t>
      </w:r>
      <w:proofErr w:type="spellStart"/>
      <w:r w:rsidR="005B513F">
        <w:t>pseduonymized</w:t>
      </w:r>
      <w:proofErr w:type="spellEnd"/>
      <w:r w:rsidR="005B513F">
        <w:t xml:space="preserve"> data, and containers with the “np” suffix signify that they contain non-pseudonymized data.</w:t>
      </w:r>
    </w:p>
    <w:p w14:paraId="39E2F1B7" w14:textId="1441AB52" w:rsidR="00A00B5A" w:rsidRDefault="004F3B2D" w:rsidP="00434301">
      <w:pPr>
        <w:pStyle w:val="Bodycopy"/>
      </w:pPr>
      <w:r w:rsidRPr="004F3B2D">
        <w:drawing>
          <wp:inline distT="0" distB="0" distL="0" distR="0" wp14:anchorId="3656155F" wp14:editId="4AB35844">
            <wp:extent cx="6858000" cy="33807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7"/>
                    <a:stretch>
                      <a:fillRect/>
                    </a:stretch>
                  </pic:blipFill>
                  <pic:spPr>
                    <a:xfrm>
                      <a:off x="0" y="0"/>
                      <a:ext cx="6858000" cy="3380740"/>
                    </a:xfrm>
                    <a:prstGeom prst="rect">
                      <a:avLst/>
                    </a:prstGeom>
                  </pic:spPr>
                </pic:pic>
              </a:graphicData>
            </a:graphic>
          </wp:inline>
        </w:drawing>
      </w:r>
    </w:p>
    <w:p w14:paraId="105C41B4" w14:textId="77777777" w:rsidR="005B513F" w:rsidRDefault="00CD4F18" w:rsidP="00434301">
      <w:pPr>
        <w:pStyle w:val="Bodycopy"/>
      </w:pPr>
      <w:r>
        <w:t xml:space="preserve">The process of pseudonymization </w:t>
      </w:r>
      <w:r w:rsidR="005B513F">
        <w:t xml:space="preserve">is </w:t>
      </w:r>
      <w:r>
        <w:t xml:space="preserve">performed through </w:t>
      </w:r>
      <w:r w:rsidR="005B513F">
        <w:t>the pseudonymize method</w:t>
      </w:r>
      <w:r>
        <w:t xml:space="preserve"> </w:t>
      </w:r>
      <w:r w:rsidR="005B513F">
        <w:t>within the OEA framework.</w:t>
      </w:r>
    </w:p>
    <w:p w14:paraId="4CF8E57D" w14:textId="3E5153D5" w:rsidR="00CD4F18" w:rsidRPr="00434301" w:rsidRDefault="00CD4F18" w:rsidP="00434301">
      <w:pPr>
        <w:pStyle w:val="Bodycopy"/>
      </w:pPr>
    </w:p>
    <w:p w14:paraId="58B723C8" w14:textId="0991C495" w:rsidR="00A42280" w:rsidRDefault="00A42280">
      <w:pPr>
        <w:spacing w:line="240" w:lineRule="auto"/>
        <w:rPr>
          <w:rFonts w:cs="Segoe UI"/>
        </w:rPr>
      </w:pPr>
      <w:r>
        <w:rPr>
          <w:rFonts w:cs="Segoe UI"/>
        </w:rPr>
        <w:br w:type="page"/>
      </w:r>
    </w:p>
    <w:p w14:paraId="382F451F" w14:textId="5D474761" w:rsidR="00BA05A0" w:rsidRDefault="00BA05A0">
      <w:pPr>
        <w:spacing w:line="240" w:lineRule="auto"/>
        <w:rPr>
          <w:rFonts w:cs="Segoe UI"/>
        </w:rPr>
      </w:pPr>
    </w:p>
    <w:p w14:paraId="128A2D1B" w14:textId="77777777" w:rsidR="00BA05A0" w:rsidRDefault="00BA05A0">
      <w:pPr>
        <w:spacing w:line="240" w:lineRule="auto"/>
        <w:rPr>
          <w:rFonts w:cs="Segoe UI"/>
        </w:rPr>
      </w:pPr>
    </w:p>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2020 Microsoft Corporation. All rights reserved</w:t>
      </w:r>
    </w:p>
    <w:sectPr w:rsidR="00E14BF1" w:rsidRPr="00E14BF1" w:rsidSect="00504994">
      <w:headerReference w:type="default" r:id="rId48"/>
      <w:footerReference w:type="default" r:id="rId49"/>
      <w:headerReference w:type="first" r:id="rId50"/>
      <w:footerReference w:type="first" r:id="rId51"/>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5E598" w14:textId="77777777" w:rsidR="00D1114B" w:rsidRDefault="00D1114B" w:rsidP="00B85670">
      <w:pPr>
        <w:spacing w:line="240" w:lineRule="auto"/>
      </w:pPr>
      <w:r>
        <w:separator/>
      </w:r>
    </w:p>
  </w:endnote>
  <w:endnote w:type="continuationSeparator" w:id="0">
    <w:p w14:paraId="75579846" w14:textId="77777777" w:rsidR="00D1114B" w:rsidRDefault="00D1114B" w:rsidP="00B85670">
      <w:pPr>
        <w:spacing w:line="240" w:lineRule="auto"/>
      </w:pPr>
      <w:r>
        <w:continuationSeparator/>
      </w:r>
    </w:p>
  </w:endnote>
  <w:endnote w:type="continuationNotice" w:id="1">
    <w:p w14:paraId="2211F26E" w14:textId="77777777" w:rsidR="00D1114B" w:rsidRDefault="00D111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4DFDE" w14:textId="57D6C3EE"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B15700">
      <w:t xml:space="preserve">OEA </w:t>
    </w:r>
    <w:r w:rsidR="00504994">
      <w:t>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A3071" w14:textId="77777777" w:rsidR="00D1114B" w:rsidRDefault="00D1114B" w:rsidP="00B85670">
      <w:pPr>
        <w:spacing w:line="240" w:lineRule="auto"/>
      </w:pPr>
      <w:r>
        <w:separator/>
      </w:r>
    </w:p>
  </w:footnote>
  <w:footnote w:type="continuationSeparator" w:id="0">
    <w:p w14:paraId="1953AC80" w14:textId="77777777" w:rsidR="00D1114B" w:rsidRDefault="00D1114B" w:rsidP="00B85670">
      <w:pPr>
        <w:spacing w:line="240" w:lineRule="auto"/>
      </w:pPr>
      <w:r>
        <w:continuationSeparator/>
      </w:r>
    </w:p>
  </w:footnote>
  <w:footnote w:type="continuationNotice" w:id="1">
    <w:p w14:paraId="30BDD042" w14:textId="77777777" w:rsidR="00D1114B" w:rsidRDefault="00D1114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A7808" w14:textId="6C2D20AB" w:rsidR="00B85670" w:rsidRDefault="00A52B46" w:rsidP="00B85670">
    <w:pPr>
      <w:pStyle w:val="Header"/>
      <w:spacing w:after="3360"/>
    </w:pPr>
    <w:r>
      <w:rPr>
        <w:noProof/>
      </w:rPr>
      <w:drawing>
        <wp:anchor distT="0" distB="0" distL="114300" distR="114300" simplePos="0" relativeHeight="251659264" behindDoc="0" locked="0" layoutInCell="1" allowOverlap="1" wp14:anchorId="71F62412" wp14:editId="0DA2CF1E">
          <wp:simplePos x="0" y="0"/>
          <wp:positionH relativeFrom="column">
            <wp:posOffset>6016408</wp:posOffset>
          </wp:positionH>
          <wp:positionV relativeFrom="paragraph">
            <wp:posOffset>-51883</wp:posOffset>
          </wp:positionV>
          <wp:extent cx="759018" cy="440085"/>
          <wp:effectExtent l="0" t="0" r="317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018" cy="440085"/>
                  </a:xfrm>
                  <a:prstGeom prst="rect">
                    <a:avLst/>
                  </a:prstGeom>
                  <a:noFill/>
                  <a:ln>
                    <a:noFill/>
                  </a:ln>
                </pic:spPr>
              </pic:pic>
            </a:graphicData>
          </a:graphic>
        </wp:anchor>
      </w:drawing>
    </w:r>
    <w:r w:rsidR="00B85670">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A4757"/>
    <w:multiLevelType w:val="hybridMultilevel"/>
    <w:tmpl w:val="4268E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5"/>
  </w:num>
  <w:num w:numId="13">
    <w:abstractNumId w:val="14"/>
  </w:num>
  <w:num w:numId="14">
    <w:abstractNumId w:val="13"/>
  </w:num>
  <w:num w:numId="15">
    <w:abstractNumId w:val="16"/>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103A"/>
    <w:rsid w:val="00003C47"/>
    <w:rsid w:val="000136D9"/>
    <w:rsid w:val="000409EA"/>
    <w:rsid w:val="00044308"/>
    <w:rsid w:val="00055BF3"/>
    <w:rsid w:val="00073674"/>
    <w:rsid w:val="00074286"/>
    <w:rsid w:val="000745D0"/>
    <w:rsid w:val="00075510"/>
    <w:rsid w:val="00092E4D"/>
    <w:rsid w:val="00097655"/>
    <w:rsid w:val="000A0277"/>
    <w:rsid w:val="000A1D80"/>
    <w:rsid w:val="000A7878"/>
    <w:rsid w:val="000B095A"/>
    <w:rsid w:val="000B14EF"/>
    <w:rsid w:val="000B68B1"/>
    <w:rsid w:val="000B6912"/>
    <w:rsid w:val="000B7BBE"/>
    <w:rsid w:val="000B7E62"/>
    <w:rsid w:val="000C2738"/>
    <w:rsid w:val="000C75E0"/>
    <w:rsid w:val="000D6D10"/>
    <w:rsid w:val="000E0D27"/>
    <w:rsid w:val="001111A6"/>
    <w:rsid w:val="001207E9"/>
    <w:rsid w:val="00130149"/>
    <w:rsid w:val="00134C38"/>
    <w:rsid w:val="00147B7A"/>
    <w:rsid w:val="00147EA4"/>
    <w:rsid w:val="00165636"/>
    <w:rsid w:val="00165CC3"/>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12F15"/>
    <w:rsid w:val="00322F73"/>
    <w:rsid w:val="00333AEC"/>
    <w:rsid w:val="00334FB2"/>
    <w:rsid w:val="003669FE"/>
    <w:rsid w:val="003743E6"/>
    <w:rsid w:val="0037729C"/>
    <w:rsid w:val="003908C3"/>
    <w:rsid w:val="003A5BE9"/>
    <w:rsid w:val="003B200D"/>
    <w:rsid w:val="003C4140"/>
    <w:rsid w:val="003D3C28"/>
    <w:rsid w:val="003D4A9F"/>
    <w:rsid w:val="003D7EBC"/>
    <w:rsid w:val="003E0EA9"/>
    <w:rsid w:val="003E7925"/>
    <w:rsid w:val="003F1E94"/>
    <w:rsid w:val="0041236E"/>
    <w:rsid w:val="00422AC4"/>
    <w:rsid w:val="00426E9D"/>
    <w:rsid w:val="00434301"/>
    <w:rsid w:val="00443A44"/>
    <w:rsid w:val="004447D4"/>
    <w:rsid w:val="004478FF"/>
    <w:rsid w:val="00447A21"/>
    <w:rsid w:val="00462FCA"/>
    <w:rsid w:val="00465EB9"/>
    <w:rsid w:val="00481904"/>
    <w:rsid w:val="0048460B"/>
    <w:rsid w:val="004A3327"/>
    <w:rsid w:val="004B6CEE"/>
    <w:rsid w:val="004C3C7D"/>
    <w:rsid w:val="004E45F6"/>
    <w:rsid w:val="004F3B2D"/>
    <w:rsid w:val="004F5CA8"/>
    <w:rsid w:val="005000D4"/>
    <w:rsid w:val="00504994"/>
    <w:rsid w:val="005070D2"/>
    <w:rsid w:val="005137FD"/>
    <w:rsid w:val="00526160"/>
    <w:rsid w:val="00533758"/>
    <w:rsid w:val="005342EA"/>
    <w:rsid w:val="005348A2"/>
    <w:rsid w:val="00537383"/>
    <w:rsid w:val="00540AAD"/>
    <w:rsid w:val="00550B79"/>
    <w:rsid w:val="00561D15"/>
    <w:rsid w:val="00564640"/>
    <w:rsid w:val="00570EA2"/>
    <w:rsid w:val="0057316E"/>
    <w:rsid w:val="005945F1"/>
    <w:rsid w:val="005B011C"/>
    <w:rsid w:val="005B2DD9"/>
    <w:rsid w:val="005B513F"/>
    <w:rsid w:val="005C1DE6"/>
    <w:rsid w:val="005D6465"/>
    <w:rsid w:val="005D6C17"/>
    <w:rsid w:val="005E320F"/>
    <w:rsid w:val="005E3850"/>
    <w:rsid w:val="00615555"/>
    <w:rsid w:val="00616C6F"/>
    <w:rsid w:val="00617053"/>
    <w:rsid w:val="00624BA5"/>
    <w:rsid w:val="00643F8D"/>
    <w:rsid w:val="006477CE"/>
    <w:rsid w:val="00653BFA"/>
    <w:rsid w:val="00654F72"/>
    <w:rsid w:val="00660717"/>
    <w:rsid w:val="006925A1"/>
    <w:rsid w:val="00694C31"/>
    <w:rsid w:val="006A43AD"/>
    <w:rsid w:val="006B2E24"/>
    <w:rsid w:val="006C4304"/>
    <w:rsid w:val="006D3997"/>
    <w:rsid w:val="006E3F30"/>
    <w:rsid w:val="006F02AA"/>
    <w:rsid w:val="00703748"/>
    <w:rsid w:val="00714A6E"/>
    <w:rsid w:val="00723D76"/>
    <w:rsid w:val="007427A6"/>
    <w:rsid w:val="00744B85"/>
    <w:rsid w:val="00744E63"/>
    <w:rsid w:val="00761513"/>
    <w:rsid w:val="00762F3B"/>
    <w:rsid w:val="007661AD"/>
    <w:rsid w:val="007750FA"/>
    <w:rsid w:val="00777F61"/>
    <w:rsid w:val="00781255"/>
    <w:rsid w:val="00783245"/>
    <w:rsid w:val="0079025D"/>
    <w:rsid w:val="007929BB"/>
    <w:rsid w:val="007B1E49"/>
    <w:rsid w:val="007C3C0D"/>
    <w:rsid w:val="007C7223"/>
    <w:rsid w:val="007E0A13"/>
    <w:rsid w:val="007E0A49"/>
    <w:rsid w:val="007E0E51"/>
    <w:rsid w:val="00806F30"/>
    <w:rsid w:val="008168B3"/>
    <w:rsid w:val="008408BD"/>
    <w:rsid w:val="00845C5B"/>
    <w:rsid w:val="008531E2"/>
    <w:rsid w:val="00860039"/>
    <w:rsid w:val="008749AF"/>
    <w:rsid w:val="0087544E"/>
    <w:rsid w:val="00875A8C"/>
    <w:rsid w:val="00891D75"/>
    <w:rsid w:val="00893021"/>
    <w:rsid w:val="00893AB7"/>
    <w:rsid w:val="00897213"/>
    <w:rsid w:val="008B6D6F"/>
    <w:rsid w:val="008C27A3"/>
    <w:rsid w:val="008D2A85"/>
    <w:rsid w:val="008E3319"/>
    <w:rsid w:val="008E43AD"/>
    <w:rsid w:val="0093251C"/>
    <w:rsid w:val="00935011"/>
    <w:rsid w:val="00940108"/>
    <w:rsid w:val="00964499"/>
    <w:rsid w:val="00967491"/>
    <w:rsid w:val="00970AFF"/>
    <w:rsid w:val="0097235F"/>
    <w:rsid w:val="00977E96"/>
    <w:rsid w:val="00990877"/>
    <w:rsid w:val="0099242D"/>
    <w:rsid w:val="00994A6F"/>
    <w:rsid w:val="009C1B91"/>
    <w:rsid w:val="009E5E28"/>
    <w:rsid w:val="009F6807"/>
    <w:rsid w:val="00A00B5A"/>
    <w:rsid w:val="00A23A1F"/>
    <w:rsid w:val="00A32ECC"/>
    <w:rsid w:val="00A35C7F"/>
    <w:rsid w:val="00A3775A"/>
    <w:rsid w:val="00A42280"/>
    <w:rsid w:val="00A52B46"/>
    <w:rsid w:val="00A63939"/>
    <w:rsid w:val="00A65E5C"/>
    <w:rsid w:val="00A67BF5"/>
    <w:rsid w:val="00A840A2"/>
    <w:rsid w:val="00AC067E"/>
    <w:rsid w:val="00AC3A62"/>
    <w:rsid w:val="00AD5C07"/>
    <w:rsid w:val="00AE50C2"/>
    <w:rsid w:val="00AE53DC"/>
    <w:rsid w:val="00AF36DF"/>
    <w:rsid w:val="00AF74CA"/>
    <w:rsid w:val="00B012A7"/>
    <w:rsid w:val="00B15700"/>
    <w:rsid w:val="00B22BC1"/>
    <w:rsid w:val="00B52DF6"/>
    <w:rsid w:val="00B57D33"/>
    <w:rsid w:val="00B57E5B"/>
    <w:rsid w:val="00B615BD"/>
    <w:rsid w:val="00B75FEC"/>
    <w:rsid w:val="00B7709B"/>
    <w:rsid w:val="00B7748D"/>
    <w:rsid w:val="00B809C5"/>
    <w:rsid w:val="00B80A21"/>
    <w:rsid w:val="00B85670"/>
    <w:rsid w:val="00BA05A0"/>
    <w:rsid w:val="00BA709A"/>
    <w:rsid w:val="00BB27A0"/>
    <w:rsid w:val="00BB59AE"/>
    <w:rsid w:val="00BF0678"/>
    <w:rsid w:val="00C20D99"/>
    <w:rsid w:val="00C3242B"/>
    <w:rsid w:val="00C41B6F"/>
    <w:rsid w:val="00C433AE"/>
    <w:rsid w:val="00C61B25"/>
    <w:rsid w:val="00C67304"/>
    <w:rsid w:val="00C77794"/>
    <w:rsid w:val="00CA0546"/>
    <w:rsid w:val="00CA3A19"/>
    <w:rsid w:val="00CC57AD"/>
    <w:rsid w:val="00CC5DBA"/>
    <w:rsid w:val="00CD0A5B"/>
    <w:rsid w:val="00CD4F18"/>
    <w:rsid w:val="00CD7E08"/>
    <w:rsid w:val="00CE21CC"/>
    <w:rsid w:val="00CE6590"/>
    <w:rsid w:val="00CE759A"/>
    <w:rsid w:val="00CF123E"/>
    <w:rsid w:val="00D02DDC"/>
    <w:rsid w:val="00D1114B"/>
    <w:rsid w:val="00D17847"/>
    <w:rsid w:val="00D20593"/>
    <w:rsid w:val="00D23865"/>
    <w:rsid w:val="00D26019"/>
    <w:rsid w:val="00D263DB"/>
    <w:rsid w:val="00D32D3F"/>
    <w:rsid w:val="00D527E4"/>
    <w:rsid w:val="00D75E43"/>
    <w:rsid w:val="00D76F2D"/>
    <w:rsid w:val="00D91938"/>
    <w:rsid w:val="00DA67E1"/>
    <w:rsid w:val="00DB5F5D"/>
    <w:rsid w:val="00DD455C"/>
    <w:rsid w:val="00DE3D75"/>
    <w:rsid w:val="00DF32F7"/>
    <w:rsid w:val="00DF4958"/>
    <w:rsid w:val="00E13C73"/>
    <w:rsid w:val="00E14BF1"/>
    <w:rsid w:val="00E354C5"/>
    <w:rsid w:val="00E53FB3"/>
    <w:rsid w:val="00E54BA9"/>
    <w:rsid w:val="00E56031"/>
    <w:rsid w:val="00E600BE"/>
    <w:rsid w:val="00E862AB"/>
    <w:rsid w:val="00E92EEC"/>
    <w:rsid w:val="00EC30F5"/>
    <w:rsid w:val="00ED7C3F"/>
    <w:rsid w:val="00EE4FCC"/>
    <w:rsid w:val="00EE5F67"/>
    <w:rsid w:val="00EF2EF7"/>
    <w:rsid w:val="00F00E9F"/>
    <w:rsid w:val="00F01441"/>
    <w:rsid w:val="00F02788"/>
    <w:rsid w:val="00F26677"/>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AE53DC"/>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 w:type="character" w:styleId="FollowedHyperlink">
    <w:name w:val="FollowedHyperlink"/>
    <w:basedOn w:val="DefaultParagraphFont"/>
    <w:uiPriority w:val="99"/>
    <w:semiHidden/>
    <w:unhideWhenUsed/>
    <w:rsid w:val="00D2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72104">
      <w:bodyDiv w:val="1"/>
      <w:marLeft w:val="0"/>
      <w:marRight w:val="0"/>
      <w:marTop w:val="0"/>
      <w:marBottom w:val="0"/>
      <w:divBdr>
        <w:top w:val="none" w:sz="0" w:space="0" w:color="auto"/>
        <w:left w:val="none" w:sz="0" w:space="0" w:color="auto"/>
        <w:bottom w:val="none" w:sz="0" w:space="0" w:color="auto"/>
        <w:right w:val="none" w:sz="0" w:space="0" w:color="auto"/>
      </w:divBdr>
      <w:divsChild>
        <w:div w:id="120390779">
          <w:marLeft w:val="0"/>
          <w:marRight w:val="0"/>
          <w:marTop w:val="0"/>
          <w:marBottom w:val="0"/>
          <w:divBdr>
            <w:top w:val="none" w:sz="0" w:space="0" w:color="auto"/>
            <w:left w:val="none" w:sz="0" w:space="0" w:color="auto"/>
            <w:bottom w:val="none" w:sz="0" w:space="0" w:color="auto"/>
            <w:right w:val="none" w:sz="0" w:space="0" w:color="auto"/>
          </w:divBdr>
          <w:divsChild>
            <w:div w:id="13675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services/synapse-analytics" TargetMode="External"/><Relationship Id="rId18" Type="http://schemas.openxmlformats.org/officeDocument/2006/relationships/hyperlink" Target="https://github.com/microsoft/OpenEduAnalytics/tree/main/modules/_Creation_Kit"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yperlink" Target="https://github.com/microsoft/OpenEduAnalytics/tree/main/packages/ContosoISD/power_bi/techInequityDashboardContoso%20v2.pbix" TargetMode="External"/><Relationship Id="rId42" Type="http://schemas.openxmlformats.org/officeDocument/2006/relationships/hyperlink" Target="https://docs.microsoft.com/en-us/azure/storage/common/storage-service-encryption" TargetMode="External"/><Relationship Id="rId47" Type="http://schemas.openxmlformats.org/officeDocument/2006/relationships/image" Target="media/image19.png"/><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microsoft.com/en-us/resources/cloud-analytics-with-microsoft-azure/"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docs.microsoft.com/en-us/azure/synapse-analytics/quickstart-power-bi" TargetMode="External"/><Relationship Id="rId45" Type="http://schemas.openxmlformats.org/officeDocument/2006/relationships/hyperlink" Target="https://gdpr.eu/article-4-definitions/"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azure.microsoft.com/en-us/features/azure-portal/" TargetMode="External"/><Relationship Id="rId31" Type="http://schemas.openxmlformats.org/officeDocument/2006/relationships/hyperlink" Target="https://docs.microsoft.com/en-us/learn/modules/explore-azure-synapse-studio/" TargetMode="External"/><Relationship Id="rId44" Type="http://schemas.openxmlformats.org/officeDocument/2006/relationships/hyperlink" Target="https://techcommunity.microsoft.com/t5/azure-synapse-analytics/securing-access-to-adls-files-using-synapse-sql-permission-model/ba-p/1796282"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synapse-analytics/video-demos" TargetMode="External"/><Relationship Id="rId22" Type="http://schemas.openxmlformats.org/officeDocument/2006/relationships/image" Target="media/image5.png"/><Relationship Id="rId27" Type="http://schemas.openxmlformats.org/officeDocument/2006/relationships/hyperlink" Target="https://github.com/microsoft/OpenEduAnalytics/wiki/Setup-Tips"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docs.microsoft.com/en-us/azure/active-directory/fundamentals/active-directory-manage-groups" TargetMode="Externa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microsoft/OpenEduAnalytics" TargetMode="External"/><Relationship Id="rId25" Type="http://schemas.openxmlformats.org/officeDocument/2006/relationships/image" Target="media/image8.png"/><Relationship Id="rId33" Type="http://schemas.openxmlformats.org/officeDocument/2006/relationships/hyperlink" Target="https://powerbi.microsoft.com/desktop/" TargetMode="External"/><Relationship Id="rId38" Type="http://schemas.openxmlformats.org/officeDocument/2006/relationships/image" Target="media/image17.png"/><Relationship Id="rId46" Type="http://schemas.openxmlformats.org/officeDocument/2006/relationships/hyperlink" Target="https://docs.microsoft.com/en-us/azure/databricks/security/privacy/gdpr-delta" TargetMode="External"/><Relationship Id="rId20" Type="http://schemas.openxmlformats.org/officeDocument/2006/relationships/image" Target="media/image3.png"/><Relationship Id="rId41" Type="http://schemas.openxmlformats.org/officeDocument/2006/relationships/hyperlink" Target="https://docs.microsoft.com/en-us/power-bi/admin/service-premium-faq"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azure/synapse-analytics/get-starte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customXml/itemProps2.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3.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4.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4199</TotalTime>
  <Pages>1</Pages>
  <Words>2067</Words>
  <Characters>11787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106</cp:revision>
  <cp:lastPrinted>2022-01-14T19:55:00Z</cp:lastPrinted>
  <dcterms:created xsi:type="dcterms:W3CDTF">2020-09-04T16:17:00Z</dcterms:created>
  <dcterms:modified xsi:type="dcterms:W3CDTF">2022-01-14T19:55:00Z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